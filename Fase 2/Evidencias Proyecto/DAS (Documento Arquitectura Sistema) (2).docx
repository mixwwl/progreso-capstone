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3669" w14:textId="5379710C" w:rsidR="006E6A93" w:rsidRPr="004871E0" w:rsidRDefault="0025119C" w:rsidP="0025119C">
      <w:pPr>
        <w:pStyle w:val="EstiloTtuloVerdana14pt"/>
        <w:ind w:left="6480" w:firstLine="720"/>
        <w:rPr>
          <w:noProof/>
          <w:sz w:val="36"/>
          <w:szCs w:val="36"/>
          <w:lang w:val="es-ES"/>
        </w:rPr>
      </w:pPr>
      <w:bookmarkStart w:id="0" w:name="_Hlk213860933"/>
      <w:bookmarkEnd w:id="0"/>
      <w:r>
        <w:rPr>
          <w:noProof/>
          <w:color w:val="1F497D"/>
          <w:lang w:val="es-ES"/>
        </w:rPr>
        <w:t xml:space="preserve">    </w:t>
      </w:r>
      <w:r w:rsidR="00AE09C8" w:rsidRPr="004871E0">
        <w:rPr>
          <w:noProof/>
          <w:color w:val="1F497D"/>
          <w:lang w:val="es-ES"/>
        </w:rPr>
        <w:t>[</w:t>
      </w:r>
      <w:r w:rsidR="00B04EDC">
        <w:rPr>
          <w:noProof/>
          <w:color w:val="1F497D"/>
          <w:lang w:val="es-ES"/>
        </w:rPr>
        <w:t>NexoTech</w:t>
      </w:r>
      <w:r w:rsidR="00AE09C8" w:rsidRPr="004871E0">
        <w:rPr>
          <w:noProof/>
          <w:color w:val="1F497D"/>
          <w:lang w:val="es-ES"/>
        </w:rPr>
        <w:t>]</w:t>
      </w:r>
    </w:p>
    <w:p w14:paraId="31CE436C" w14:textId="07A094AB" w:rsidR="006E6A93" w:rsidRPr="004871E0" w:rsidRDefault="00A652A3" w:rsidP="00480B8E">
      <w:pPr>
        <w:pStyle w:val="EstiloTtuloVerdana14pt"/>
        <w:jc w:val="right"/>
        <w:rPr>
          <w:noProof/>
          <w:sz w:val="36"/>
          <w:szCs w:val="36"/>
          <w:lang w:val="es-ES"/>
        </w:rPr>
      </w:pPr>
      <w:r w:rsidRPr="004871E0">
        <w:rPr>
          <w:noProof/>
          <w:sz w:val="36"/>
          <w:szCs w:val="36"/>
          <w:lang w:val="es-ES"/>
        </w:rPr>
        <w:t>(</w:t>
      </w:r>
      <w:r w:rsidR="00D86933">
        <w:rPr>
          <w:noProof/>
          <w:sz w:val="36"/>
          <w:szCs w:val="36"/>
          <w:lang w:val="es-ES"/>
        </w:rPr>
        <w:t>DAS</w:t>
      </w:r>
      <w:r w:rsidRPr="004871E0">
        <w:rPr>
          <w:noProof/>
          <w:sz w:val="36"/>
          <w:szCs w:val="36"/>
          <w:lang w:val="es-ES"/>
        </w:rPr>
        <w:t xml:space="preserve">) </w:t>
      </w:r>
      <w:r w:rsidR="00D86933">
        <w:rPr>
          <w:noProof/>
          <w:sz w:val="36"/>
          <w:szCs w:val="36"/>
          <w:lang w:val="es-ES"/>
        </w:rPr>
        <w:t>Documento Arquitectura S</w:t>
      </w:r>
      <w:r w:rsidR="003E30DB">
        <w:rPr>
          <w:noProof/>
          <w:sz w:val="36"/>
          <w:szCs w:val="36"/>
          <w:lang w:val="es-ES"/>
        </w:rPr>
        <w:t>istema</w:t>
      </w:r>
    </w:p>
    <w:p w14:paraId="50FD41A7" w14:textId="77777777" w:rsidR="006E6A93" w:rsidRPr="004871E0" w:rsidRDefault="00BF05BC" w:rsidP="00480B8E">
      <w:pPr>
        <w:pStyle w:val="EstiloTtuloVerdana14pt"/>
        <w:jc w:val="right"/>
        <w:rPr>
          <w:noProof/>
          <w:sz w:val="36"/>
          <w:szCs w:val="36"/>
          <w:lang w:val="es-ES"/>
        </w:rPr>
      </w:pPr>
      <w:r w:rsidRPr="004871E0">
        <w:rPr>
          <w:noProof/>
          <w:sz w:val="36"/>
          <w:szCs w:val="36"/>
          <w:lang w:val="es-ES"/>
        </w:rPr>
        <w:t>Versión 1.0</w:t>
      </w:r>
    </w:p>
    <w:p w14:paraId="1ECC7F15" w14:textId="77777777" w:rsidR="006E6A93" w:rsidRPr="004871E0" w:rsidRDefault="006E6A93" w:rsidP="00184A7C">
      <w:pPr>
        <w:pStyle w:val="EstiloTtuloVerdana14pt"/>
        <w:rPr>
          <w:noProof/>
          <w:lang w:val="es-ES"/>
        </w:rPr>
      </w:pPr>
    </w:p>
    <w:p w14:paraId="2634132F" w14:textId="77777777" w:rsidR="006E6A93" w:rsidRPr="004871E0" w:rsidRDefault="006E6A93">
      <w:pPr>
        <w:rPr>
          <w:noProof/>
          <w:lang w:val="es-ES"/>
        </w:rPr>
      </w:pPr>
    </w:p>
    <w:p w14:paraId="36D0C1A6" w14:textId="77777777" w:rsidR="002304C4" w:rsidRPr="004871E0" w:rsidRDefault="002304C4">
      <w:pPr>
        <w:rPr>
          <w:noProof/>
          <w:lang w:val="es-ES"/>
        </w:rPr>
      </w:pPr>
    </w:p>
    <w:p w14:paraId="01A1D367" w14:textId="77777777" w:rsidR="002304C4" w:rsidRPr="004871E0" w:rsidRDefault="002304C4">
      <w:pPr>
        <w:rPr>
          <w:noProof/>
          <w:lang w:val="es-ES"/>
        </w:rPr>
      </w:pPr>
    </w:p>
    <w:p w14:paraId="3837BE95" w14:textId="77777777" w:rsidR="002304C4" w:rsidRPr="004871E0" w:rsidRDefault="002304C4">
      <w:pPr>
        <w:rPr>
          <w:noProof/>
          <w:lang w:val="es-ES"/>
        </w:rPr>
      </w:pPr>
    </w:p>
    <w:p w14:paraId="4D971B64" w14:textId="77777777" w:rsidR="002304C4" w:rsidRPr="004871E0" w:rsidRDefault="002304C4">
      <w:pPr>
        <w:rPr>
          <w:noProof/>
          <w:lang w:val="es-ES"/>
        </w:rPr>
      </w:pPr>
    </w:p>
    <w:p w14:paraId="3902B8A6" w14:textId="77777777" w:rsidR="002304C4" w:rsidRPr="004871E0" w:rsidRDefault="002304C4">
      <w:pPr>
        <w:rPr>
          <w:noProof/>
          <w:lang w:val="es-ES"/>
        </w:rPr>
      </w:pPr>
    </w:p>
    <w:p w14:paraId="387292AB" w14:textId="77777777" w:rsidR="002304C4" w:rsidRPr="004871E0" w:rsidRDefault="002304C4">
      <w:pPr>
        <w:rPr>
          <w:noProof/>
          <w:lang w:val="es-ES"/>
        </w:rPr>
      </w:pPr>
    </w:p>
    <w:p w14:paraId="1E718636" w14:textId="77777777" w:rsidR="002304C4" w:rsidRPr="004871E0" w:rsidRDefault="002304C4">
      <w:pPr>
        <w:rPr>
          <w:noProof/>
          <w:lang w:val="es-ES"/>
        </w:rPr>
      </w:pPr>
    </w:p>
    <w:p w14:paraId="0436822A" w14:textId="77777777" w:rsidR="00145B63" w:rsidRPr="004871E0" w:rsidRDefault="00145B63">
      <w:pPr>
        <w:rPr>
          <w:noProof/>
          <w:lang w:val="es-ES"/>
        </w:rPr>
      </w:pPr>
    </w:p>
    <w:p w14:paraId="3A2C2FBE" w14:textId="77777777" w:rsidR="006F607E" w:rsidRPr="004871E0" w:rsidRDefault="006F607E" w:rsidP="006F607E">
      <w:pPr>
        <w:pStyle w:val="InfoBlue"/>
        <w:rPr>
          <w:noProof/>
        </w:rPr>
      </w:pPr>
    </w:p>
    <w:p w14:paraId="4C30657D" w14:textId="77777777" w:rsidR="00CA13E0" w:rsidRPr="004871E0" w:rsidRDefault="00CA13E0" w:rsidP="00CA13E0">
      <w:pPr>
        <w:pStyle w:val="Textoindependiente"/>
        <w:rPr>
          <w:noProof/>
          <w:lang w:val="es-ES"/>
        </w:rPr>
      </w:pPr>
    </w:p>
    <w:p w14:paraId="77B2419A" w14:textId="0AC03B62" w:rsidR="00D93912" w:rsidRPr="004871E0" w:rsidRDefault="0038457F" w:rsidP="00184A7C">
      <w:pPr>
        <w:pStyle w:val="EstiloTtuloVerdana14pt"/>
        <w:rPr>
          <w:noProof/>
          <w:lang w:val="es-ES"/>
        </w:rPr>
      </w:pPr>
      <w:r w:rsidRPr="004871E0">
        <w:rPr>
          <w:noProof/>
          <w:lang w:val="es-ES"/>
        </w:rPr>
        <w:br w:type="page"/>
      </w:r>
      <w:r w:rsidR="00D93912" w:rsidRPr="004871E0">
        <w:rPr>
          <w:noProof/>
          <w:lang w:val="es-ES"/>
        </w:rPr>
        <w:lastRenderedPageBreak/>
        <w:t>Identificación de Documento</w:t>
      </w:r>
    </w:p>
    <w:p w14:paraId="0C8B9EF2" w14:textId="77777777" w:rsidR="008D1903" w:rsidRPr="004871E0" w:rsidRDefault="008D1903" w:rsidP="00184A7C">
      <w:pPr>
        <w:pStyle w:val="EstiloTtuloVerdana14pt"/>
        <w:rPr>
          <w:noProof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5"/>
        <w:gridCol w:w="6115"/>
      </w:tblGrid>
      <w:tr w:rsidR="00D93912" w:rsidRPr="004871E0" w14:paraId="602F4012" w14:textId="77777777">
        <w:tc>
          <w:tcPr>
            <w:tcW w:w="2775" w:type="dxa"/>
            <w:shd w:val="clear" w:color="auto" w:fill="F3F3F3"/>
          </w:tcPr>
          <w:p w14:paraId="635D4FE7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Identificación</w:t>
            </w:r>
          </w:p>
        </w:tc>
        <w:tc>
          <w:tcPr>
            <w:tcW w:w="6115" w:type="dxa"/>
          </w:tcPr>
          <w:p w14:paraId="0DCF2E48" w14:textId="5C8597EB" w:rsidR="00D93912" w:rsidRPr="004871E0" w:rsidRDefault="00B04EDC" w:rsidP="00B04EDC">
            <w:pPr>
              <w:pStyle w:val="Tabletext"/>
              <w:rPr>
                <w:noProof/>
                <w:lang w:val="es-ES"/>
              </w:rPr>
            </w:pPr>
            <w:r>
              <w:t>T-001</w:t>
            </w:r>
          </w:p>
        </w:tc>
      </w:tr>
      <w:tr w:rsidR="00D93912" w:rsidRPr="004871E0" w14:paraId="6171CF6C" w14:textId="77777777">
        <w:tc>
          <w:tcPr>
            <w:tcW w:w="2775" w:type="dxa"/>
            <w:shd w:val="clear" w:color="auto" w:fill="F3F3F3"/>
          </w:tcPr>
          <w:p w14:paraId="0FB9CA0F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Proyecto</w:t>
            </w:r>
          </w:p>
        </w:tc>
        <w:tc>
          <w:tcPr>
            <w:tcW w:w="6115" w:type="dxa"/>
          </w:tcPr>
          <w:p w14:paraId="65895AEB" w14:textId="34F5FBC7" w:rsidR="00D93912" w:rsidRPr="004871E0" w:rsidRDefault="00B04EDC" w:rsidP="001B496D">
            <w:pPr>
              <w:pStyle w:val="Tabletext"/>
              <w:rPr>
                <w:noProof/>
                <w:lang w:val="es-ES"/>
              </w:rPr>
            </w:pPr>
            <w:r w:rsidRPr="00B04EDC">
              <w:rPr>
                <w:noProof/>
                <w:lang w:val="es-ES"/>
              </w:rPr>
              <w:t>NexoTech</w:t>
            </w:r>
          </w:p>
        </w:tc>
      </w:tr>
      <w:tr w:rsidR="00D93912" w:rsidRPr="004871E0" w14:paraId="25014CB5" w14:textId="77777777">
        <w:tc>
          <w:tcPr>
            <w:tcW w:w="2775" w:type="dxa"/>
            <w:shd w:val="clear" w:color="auto" w:fill="F3F3F3"/>
          </w:tcPr>
          <w:p w14:paraId="662F4B35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Versión</w:t>
            </w:r>
          </w:p>
        </w:tc>
        <w:tc>
          <w:tcPr>
            <w:tcW w:w="6115" w:type="dxa"/>
          </w:tcPr>
          <w:p w14:paraId="3F651C73" w14:textId="69E4D4AF" w:rsidR="00D93912" w:rsidRPr="004871E0" w:rsidRDefault="00B04EDC" w:rsidP="001B496D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1.</w:t>
            </w:r>
            <w:r w:rsidR="00BA0EAE">
              <w:rPr>
                <w:noProof/>
                <w:lang w:val="es-ES"/>
              </w:rPr>
              <w:t>7</w:t>
            </w:r>
          </w:p>
        </w:tc>
      </w:tr>
    </w:tbl>
    <w:p w14:paraId="3DE888EE" w14:textId="77777777" w:rsidR="00D93912" w:rsidRPr="004871E0" w:rsidRDefault="00D93912" w:rsidP="001B496D">
      <w:pPr>
        <w:pStyle w:val="Tabletext"/>
        <w:jc w:val="center"/>
        <w:rPr>
          <w:b/>
          <w:noProof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3"/>
        <w:gridCol w:w="6077"/>
      </w:tblGrid>
      <w:tr w:rsidR="00D93912" w:rsidRPr="004871E0" w14:paraId="7F7DF54C" w14:textId="77777777">
        <w:tc>
          <w:tcPr>
            <w:tcW w:w="2813" w:type="dxa"/>
            <w:shd w:val="clear" w:color="auto" w:fill="F3F3F3"/>
          </w:tcPr>
          <w:p w14:paraId="1CD9EFC0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Documento mantenido por</w:t>
            </w:r>
          </w:p>
        </w:tc>
        <w:tc>
          <w:tcPr>
            <w:tcW w:w="6077" w:type="dxa"/>
          </w:tcPr>
          <w:p w14:paraId="6FCF51B1" w14:textId="5F60069F" w:rsidR="00D93912" w:rsidRPr="004871E0" w:rsidRDefault="00B04EDC" w:rsidP="001B496D">
            <w:pPr>
              <w:pStyle w:val="Tabletext"/>
              <w:rPr>
                <w:noProof/>
                <w:lang w:val="es-ES"/>
              </w:rPr>
            </w:pPr>
            <w:r>
              <w:t>Manuel Muñoz</w:t>
            </w:r>
          </w:p>
        </w:tc>
      </w:tr>
      <w:tr w:rsidR="00D93912" w:rsidRPr="004871E0" w14:paraId="36A393C0" w14:textId="77777777">
        <w:tc>
          <w:tcPr>
            <w:tcW w:w="2813" w:type="dxa"/>
            <w:shd w:val="clear" w:color="auto" w:fill="F3F3F3"/>
          </w:tcPr>
          <w:p w14:paraId="1E386A82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Fecha de ultima revisión</w:t>
            </w:r>
          </w:p>
        </w:tc>
        <w:tc>
          <w:tcPr>
            <w:tcW w:w="6077" w:type="dxa"/>
          </w:tcPr>
          <w:p w14:paraId="755AC77A" w14:textId="00A2B5EF" w:rsidR="00D93912" w:rsidRPr="004871E0" w:rsidRDefault="00B04EDC" w:rsidP="001B496D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02-10-2025</w:t>
            </w:r>
          </w:p>
        </w:tc>
      </w:tr>
      <w:tr w:rsidR="00D93912" w:rsidRPr="004871E0" w14:paraId="7883919B" w14:textId="77777777">
        <w:tc>
          <w:tcPr>
            <w:tcW w:w="2813" w:type="dxa"/>
            <w:shd w:val="clear" w:color="auto" w:fill="F3F3F3"/>
          </w:tcPr>
          <w:p w14:paraId="3C67ED1D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Fecha de próxima revisión</w:t>
            </w:r>
          </w:p>
        </w:tc>
        <w:tc>
          <w:tcPr>
            <w:tcW w:w="6077" w:type="dxa"/>
          </w:tcPr>
          <w:p w14:paraId="7A004C7F" w14:textId="5A93DFD9" w:rsidR="00D93912" w:rsidRPr="004871E0" w:rsidRDefault="007C398B" w:rsidP="001B496D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16</w:t>
            </w:r>
            <w:r w:rsidR="00B04EDC">
              <w:rPr>
                <w:noProof/>
                <w:lang w:val="es-ES"/>
              </w:rPr>
              <w:t>-1</w:t>
            </w:r>
            <w:r>
              <w:rPr>
                <w:noProof/>
                <w:lang w:val="es-ES"/>
              </w:rPr>
              <w:t>2</w:t>
            </w:r>
            <w:r w:rsidR="00B04EDC">
              <w:rPr>
                <w:noProof/>
                <w:lang w:val="es-ES"/>
              </w:rPr>
              <w:t>-2025</w:t>
            </w:r>
          </w:p>
        </w:tc>
      </w:tr>
    </w:tbl>
    <w:p w14:paraId="6A75CFAE" w14:textId="77777777" w:rsidR="00D93912" w:rsidRPr="004871E0" w:rsidRDefault="00D93912" w:rsidP="001B496D">
      <w:pPr>
        <w:pStyle w:val="Tabletext"/>
        <w:jc w:val="center"/>
        <w:rPr>
          <w:b/>
          <w:noProof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2"/>
        <w:gridCol w:w="6068"/>
      </w:tblGrid>
      <w:tr w:rsidR="00D93912" w:rsidRPr="004871E0" w14:paraId="51CCE292" w14:textId="77777777">
        <w:tc>
          <w:tcPr>
            <w:tcW w:w="2822" w:type="dxa"/>
            <w:shd w:val="clear" w:color="auto" w:fill="F3F3F3"/>
          </w:tcPr>
          <w:p w14:paraId="44AD4776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Documento aprobado por</w:t>
            </w:r>
          </w:p>
        </w:tc>
        <w:tc>
          <w:tcPr>
            <w:tcW w:w="6068" w:type="dxa"/>
          </w:tcPr>
          <w:p w14:paraId="469B605E" w14:textId="03EA1A32" w:rsidR="00D93912" w:rsidRPr="004871E0" w:rsidRDefault="00B04EDC" w:rsidP="001B496D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Claudio Rios</w:t>
            </w:r>
          </w:p>
        </w:tc>
      </w:tr>
      <w:tr w:rsidR="00D93912" w:rsidRPr="004871E0" w14:paraId="6D1FA5D3" w14:textId="77777777">
        <w:tc>
          <w:tcPr>
            <w:tcW w:w="2822" w:type="dxa"/>
            <w:shd w:val="clear" w:color="auto" w:fill="F3F3F3"/>
          </w:tcPr>
          <w:p w14:paraId="3C1CCE82" w14:textId="77777777" w:rsidR="00D93912" w:rsidRPr="004871E0" w:rsidRDefault="00D93912" w:rsidP="001B496D">
            <w:pPr>
              <w:pStyle w:val="Tabletext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Fecha de última aprobación</w:t>
            </w:r>
          </w:p>
        </w:tc>
        <w:tc>
          <w:tcPr>
            <w:tcW w:w="6068" w:type="dxa"/>
          </w:tcPr>
          <w:p w14:paraId="382B3867" w14:textId="5A6DCDC8" w:rsidR="00D93912" w:rsidRPr="004871E0" w:rsidRDefault="007C398B" w:rsidP="001B496D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</w:t>
            </w:r>
            <w:r w:rsidR="00B04EDC">
              <w:rPr>
                <w:noProof/>
                <w:lang w:val="es-ES"/>
              </w:rPr>
              <w:t>6-1</w:t>
            </w:r>
            <w:r>
              <w:rPr>
                <w:noProof/>
                <w:lang w:val="es-ES"/>
              </w:rPr>
              <w:t>1</w:t>
            </w:r>
            <w:r w:rsidR="00B04EDC">
              <w:rPr>
                <w:noProof/>
                <w:lang w:val="es-ES"/>
              </w:rPr>
              <w:t>-2025</w:t>
            </w:r>
          </w:p>
        </w:tc>
      </w:tr>
    </w:tbl>
    <w:p w14:paraId="72298AC2" w14:textId="77777777" w:rsidR="00D93912" w:rsidRPr="004871E0" w:rsidRDefault="00D93912" w:rsidP="00D93912">
      <w:pPr>
        <w:rPr>
          <w:rFonts w:cs="Arial"/>
          <w:noProof/>
          <w:lang w:val="es-ES"/>
        </w:rPr>
      </w:pPr>
    </w:p>
    <w:p w14:paraId="3EBD1F1A" w14:textId="77777777" w:rsidR="00D93912" w:rsidRPr="004871E0" w:rsidRDefault="00D93912">
      <w:pPr>
        <w:pStyle w:val="Ttulo"/>
        <w:spacing w:after="120"/>
        <w:rPr>
          <w:rFonts w:ascii="Verdana" w:hAnsi="Verdana"/>
          <w:noProof/>
          <w:sz w:val="28"/>
          <w:lang w:val="es-ES"/>
        </w:rPr>
      </w:pPr>
    </w:p>
    <w:p w14:paraId="785EEE33" w14:textId="75FF6B7C" w:rsidR="006E6A93" w:rsidRPr="004871E0" w:rsidRDefault="006E6A93" w:rsidP="008D1903">
      <w:pPr>
        <w:pStyle w:val="EstiloTtuloVerdana14pt"/>
        <w:rPr>
          <w:noProof/>
          <w:lang w:val="es-ES"/>
        </w:rPr>
      </w:pPr>
      <w:r w:rsidRPr="004871E0">
        <w:rPr>
          <w:noProof/>
          <w:lang w:val="es-ES"/>
        </w:rPr>
        <w:t>Historia</w:t>
      </w:r>
      <w:r w:rsidR="007C398B">
        <w:rPr>
          <w:noProof/>
          <w:lang w:val="es-ES"/>
        </w:rPr>
        <w:t>l</w:t>
      </w:r>
      <w:r w:rsidRPr="004871E0">
        <w:rPr>
          <w:noProof/>
          <w:lang w:val="es-ES"/>
        </w:rPr>
        <w:t xml:space="preserve"> de Revisiones</w:t>
      </w:r>
    </w:p>
    <w:p w14:paraId="6CE51ED9" w14:textId="77777777" w:rsidR="00CC7944" w:rsidRPr="004871E0" w:rsidRDefault="00CC7944" w:rsidP="00CC7944">
      <w:pPr>
        <w:rPr>
          <w:noProof/>
          <w:lang w:val="es-ES"/>
        </w:rPr>
      </w:pPr>
    </w:p>
    <w:tbl>
      <w:tblPr>
        <w:tblW w:w="90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6E6A93" w:rsidRPr="004871E0" w14:paraId="31B766EC" w14:textId="77777777">
        <w:tc>
          <w:tcPr>
            <w:tcW w:w="2196" w:type="dxa"/>
            <w:shd w:val="clear" w:color="auto" w:fill="F3F3F3"/>
          </w:tcPr>
          <w:p w14:paraId="2CDD62A5" w14:textId="77777777" w:rsidR="006E6A93" w:rsidRPr="004871E0" w:rsidRDefault="006E6A93">
            <w:pPr>
              <w:pStyle w:val="Tabletext"/>
              <w:jc w:val="center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14:paraId="441E1880" w14:textId="77777777" w:rsidR="006E6A93" w:rsidRPr="004871E0" w:rsidRDefault="006E6A93">
            <w:pPr>
              <w:pStyle w:val="Tabletext"/>
              <w:jc w:val="center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14:paraId="519EC80E" w14:textId="77777777" w:rsidR="006E6A93" w:rsidRPr="004871E0" w:rsidRDefault="006E6A93">
            <w:pPr>
              <w:pStyle w:val="Tabletext"/>
              <w:jc w:val="center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14:paraId="536DADF5" w14:textId="77777777" w:rsidR="006E6A93" w:rsidRPr="004871E0" w:rsidRDefault="006E6A93">
            <w:pPr>
              <w:pStyle w:val="Tabletext"/>
              <w:jc w:val="center"/>
              <w:rPr>
                <w:b/>
                <w:noProof/>
                <w:lang w:val="es-ES"/>
              </w:rPr>
            </w:pPr>
            <w:r w:rsidRPr="004871E0">
              <w:rPr>
                <w:b/>
                <w:noProof/>
                <w:lang w:val="es-ES"/>
              </w:rPr>
              <w:t>Autor</w:t>
            </w:r>
          </w:p>
        </w:tc>
      </w:tr>
      <w:tr w:rsidR="006E6A93" w:rsidRPr="00AE33BE" w14:paraId="571F609F" w14:textId="77777777">
        <w:tc>
          <w:tcPr>
            <w:tcW w:w="2196" w:type="dxa"/>
          </w:tcPr>
          <w:p w14:paraId="63F43A2F" w14:textId="3A55CE32" w:rsidR="006E6A93" w:rsidRPr="004871E0" w:rsidRDefault="00B04EDC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02-10-2025</w:t>
            </w:r>
          </w:p>
        </w:tc>
        <w:tc>
          <w:tcPr>
            <w:tcW w:w="1152" w:type="dxa"/>
          </w:tcPr>
          <w:p w14:paraId="2B68FDBC" w14:textId="5FB417DF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1.0</w:t>
            </w:r>
          </w:p>
        </w:tc>
        <w:tc>
          <w:tcPr>
            <w:tcW w:w="3744" w:type="dxa"/>
          </w:tcPr>
          <w:p w14:paraId="75DAD4E8" w14:textId="4D6E2586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Agregacion datos Generales del Proyecto</w:t>
            </w:r>
          </w:p>
        </w:tc>
        <w:tc>
          <w:tcPr>
            <w:tcW w:w="1908" w:type="dxa"/>
          </w:tcPr>
          <w:p w14:paraId="6726D0A6" w14:textId="3E7FC768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Manuel Muñoz</w:t>
            </w:r>
          </w:p>
        </w:tc>
      </w:tr>
      <w:tr w:rsidR="006E6A93" w:rsidRPr="004871E0" w14:paraId="21C32D31" w14:textId="77777777">
        <w:tc>
          <w:tcPr>
            <w:tcW w:w="2196" w:type="dxa"/>
          </w:tcPr>
          <w:p w14:paraId="69CA9850" w14:textId="749C94B6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14-10-2025</w:t>
            </w:r>
          </w:p>
        </w:tc>
        <w:tc>
          <w:tcPr>
            <w:tcW w:w="1152" w:type="dxa"/>
          </w:tcPr>
          <w:p w14:paraId="1C422C20" w14:textId="046446A9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1.1</w:t>
            </w:r>
          </w:p>
        </w:tc>
        <w:tc>
          <w:tcPr>
            <w:tcW w:w="3744" w:type="dxa"/>
          </w:tcPr>
          <w:p w14:paraId="31A39327" w14:textId="6EA22C9C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Agregacion Diagramas (Clase, Relacional, Secuencia, Caso de Uso</w:t>
            </w:r>
            <w:r w:rsidR="00F72946">
              <w:rPr>
                <w:noProof/>
                <w:lang w:val="es-ES"/>
              </w:rPr>
              <w:t>, Fisico</w:t>
            </w:r>
            <w:r>
              <w:rPr>
                <w:noProof/>
                <w:lang w:val="es-ES"/>
              </w:rPr>
              <w:t>) y completacion de información</w:t>
            </w:r>
          </w:p>
        </w:tc>
        <w:tc>
          <w:tcPr>
            <w:tcW w:w="1908" w:type="dxa"/>
          </w:tcPr>
          <w:p w14:paraId="6B511C9A" w14:textId="3698A36C" w:rsidR="006E6A93" w:rsidRPr="004871E0" w:rsidRDefault="00AE33B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Manuel Muñoz</w:t>
            </w:r>
          </w:p>
        </w:tc>
      </w:tr>
      <w:tr w:rsidR="006E6A93" w:rsidRPr="004871E0" w14:paraId="423FCF98" w14:textId="77777777">
        <w:tc>
          <w:tcPr>
            <w:tcW w:w="2196" w:type="dxa"/>
          </w:tcPr>
          <w:p w14:paraId="57A98458" w14:textId="68D943CC" w:rsidR="006E6A93" w:rsidRPr="004871E0" w:rsidRDefault="007C398B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10-11-2025</w:t>
            </w:r>
          </w:p>
        </w:tc>
        <w:tc>
          <w:tcPr>
            <w:tcW w:w="1152" w:type="dxa"/>
          </w:tcPr>
          <w:p w14:paraId="1D47121E" w14:textId="70651623" w:rsidR="006E6A93" w:rsidRPr="004871E0" w:rsidRDefault="007C398B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1.2</w:t>
            </w:r>
          </w:p>
        </w:tc>
        <w:tc>
          <w:tcPr>
            <w:tcW w:w="3744" w:type="dxa"/>
          </w:tcPr>
          <w:p w14:paraId="4A8EBCD3" w14:textId="2B41115B" w:rsidR="006E6A93" w:rsidRPr="004871E0" w:rsidRDefault="00FA656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Agregacion Diagramas (</w:t>
            </w:r>
            <w:r w:rsidR="00DA6097">
              <w:rPr>
                <w:noProof/>
                <w:lang w:val="es-ES"/>
              </w:rPr>
              <w:t>Diagrama de Actividades, Despliegue y Componentes</w:t>
            </w:r>
            <w:r>
              <w:rPr>
                <w:noProof/>
                <w:lang w:val="es-ES"/>
              </w:rPr>
              <w:t>)</w:t>
            </w:r>
          </w:p>
        </w:tc>
        <w:tc>
          <w:tcPr>
            <w:tcW w:w="1908" w:type="dxa"/>
          </w:tcPr>
          <w:p w14:paraId="60EEBFC5" w14:textId="7110F025" w:rsidR="006E6A93" w:rsidRPr="004871E0" w:rsidRDefault="007C398B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Manuel Muñoz</w:t>
            </w:r>
          </w:p>
        </w:tc>
      </w:tr>
      <w:tr w:rsidR="006E6A93" w:rsidRPr="004871E0" w14:paraId="56254ED2" w14:textId="77777777">
        <w:tc>
          <w:tcPr>
            <w:tcW w:w="2196" w:type="dxa"/>
          </w:tcPr>
          <w:p w14:paraId="250BCAB2" w14:textId="3B92F27E" w:rsidR="006E6A93" w:rsidRPr="004871E0" w:rsidRDefault="00DA6097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11-11-2025</w:t>
            </w:r>
          </w:p>
        </w:tc>
        <w:tc>
          <w:tcPr>
            <w:tcW w:w="1152" w:type="dxa"/>
          </w:tcPr>
          <w:p w14:paraId="506BC549" w14:textId="6A4FACC1" w:rsidR="006E6A93" w:rsidRPr="004871E0" w:rsidRDefault="00DA6097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1.3</w:t>
            </w:r>
          </w:p>
        </w:tc>
        <w:tc>
          <w:tcPr>
            <w:tcW w:w="3744" w:type="dxa"/>
          </w:tcPr>
          <w:p w14:paraId="517C6B51" w14:textId="72B2DC8D" w:rsidR="006E6A93" w:rsidRPr="004871E0" w:rsidRDefault="00DA6097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Agregación Escenarios de Calidad</w:t>
            </w:r>
          </w:p>
        </w:tc>
        <w:tc>
          <w:tcPr>
            <w:tcW w:w="1908" w:type="dxa"/>
          </w:tcPr>
          <w:p w14:paraId="2D2DEE8C" w14:textId="04F01925" w:rsidR="006E6A93" w:rsidRPr="004871E0" w:rsidRDefault="00DA6097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Manuel Muñoz</w:t>
            </w:r>
          </w:p>
        </w:tc>
      </w:tr>
      <w:tr w:rsidR="00BA0EAE" w:rsidRPr="004871E0" w14:paraId="51448185" w14:textId="77777777">
        <w:tc>
          <w:tcPr>
            <w:tcW w:w="2196" w:type="dxa"/>
          </w:tcPr>
          <w:p w14:paraId="762CED3A" w14:textId="772FC0F2" w:rsidR="00BA0EAE" w:rsidRDefault="00BA0EA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13-11-2025</w:t>
            </w:r>
          </w:p>
        </w:tc>
        <w:tc>
          <w:tcPr>
            <w:tcW w:w="1152" w:type="dxa"/>
          </w:tcPr>
          <w:p w14:paraId="3495BBBD" w14:textId="597B45D3" w:rsidR="00BA0EAE" w:rsidRDefault="00BA0EA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1.4</w:t>
            </w:r>
          </w:p>
        </w:tc>
        <w:tc>
          <w:tcPr>
            <w:tcW w:w="3744" w:type="dxa"/>
          </w:tcPr>
          <w:p w14:paraId="6F500A43" w14:textId="0005F1A4" w:rsidR="00BA0EAE" w:rsidRDefault="00BA0EA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Descripcion de Tablas (diagrama de clases)</w:t>
            </w:r>
          </w:p>
        </w:tc>
        <w:tc>
          <w:tcPr>
            <w:tcW w:w="1908" w:type="dxa"/>
          </w:tcPr>
          <w:p w14:paraId="6CA6ACEA" w14:textId="3B836076" w:rsidR="00BA0EAE" w:rsidRDefault="00BA0EAE">
            <w:pPr>
              <w:pStyle w:val="Tabletext"/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Manuel Muñoz</w:t>
            </w:r>
          </w:p>
        </w:tc>
      </w:tr>
    </w:tbl>
    <w:p w14:paraId="704D9F95" w14:textId="77777777" w:rsidR="006E6A93" w:rsidRPr="004871E0" w:rsidRDefault="006E6A93">
      <w:pPr>
        <w:rPr>
          <w:noProof/>
          <w:lang w:val="es-ES"/>
        </w:rPr>
      </w:pPr>
    </w:p>
    <w:p w14:paraId="6CF01A67" w14:textId="77777777" w:rsidR="00202B0B" w:rsidRPr="004871E0" w:rsidRDefault="00202B0B" w:rsidP="00202B0B">
      <w:pPr>
        <w:pStyle w:val="Textoindependiente1"/>
        <w:rPr>
          <w:noProof/>
          <w:lang w:val="es-ES"/>
        </w:rPr>
      </w:pPr>
    </w:p>
    <w:p w14:paraId="5231C43F" w14:textId="77777777" w:rsidR="00202B0B" w:rsidRPr="004871E0" w:rsidRDefault="00202B0B" w:rsidP="00202B0B">
      <w:pPr>
        <w:pStyle w:val="Textoindependiente1"/>
        <w:rPr>
          <w:noProof/>
          <w:lang w:val="es-ES"/>
        </w:rPr>
      </w:pPr>
    </w:p>
    <w:p w14:paraId="5A429534" w14:textId="77777777" w:rsidR="00202B0B" w:rsidRPr="004871E0" w:rsidRDefault="00202B0B" w:rsidP="00202B0B">
      <w:pPr>
        <w:pStyle w:val="Textoindependiente1"/>
        <w:rPr>
          <w:noProof/>
          <w:lang w:val="es-ES"/>
        </w:rPr>
      </w:pPr>
    </w:p>
    <w:p w14:paraId="4762D072" w14:textId="77777777" w:rsidR="00202B0B" w:rsidRPr="004871E0" w:rsidRDefault="00202B0B" w:rsidP="00202B0B">
      <w:pPr>
        <w:pStyle w:val="Textoindependiente1"/>
        <w:rPr>
          <w:noProof/>
          <w:lang w:val="es-ES"/>
        </w:rPr>
      </w:pPr>
    </w:p>
    <w:p w14:paraId="34E3761D" w14:textId="77777777" w:rsidR="00202B0B" w:rsidRPr="004871E0" w:rsidRDefault="00202B0B" w:rsidP="00202B0B">
      <w:pPr>
        <w:pStyle w:val="Textoindependiente1"/>
        <w:rPr>
          <w:noProof/>
          <w:lang w:val="es-ES"/>
        </w:rPr>
      </w:pPr>
    </w:p>
    <w:p w14:paraId="7A56FD3F" w14:textId="4927C450" w:rsidR="00D26CEA" w:rsidRPr="004871E0" w:rsidRDefault="006E6A93" w:rsidP="00AA554F">
      <w:pPr>
        <w:pStyle w:val="EstiloTtuloVerdana14pt"/>
        <w:rPr>
          <w:noProof/>
          <w:lang w:val="es-ES"/>
        </w:rPr>
      </w:pPr>
      <w:r w:rsidRPr="004871E0">
        <w:rPr>
          <w:noProof/>
          <w:lang w:val="es-ES"/>
        </w:rPr>
        <w:br w:type="page"/>
      </w:r>
      <w:r w:rsidR="00D26CEA" w:rsidRPr="004871E0">
        <w:rPr>
          <w:noProof/>
          <w:lang w:val="es-ES"/>
        </w:rPr>
        <w:lastRenderedPageBreak/>
        <w:t>Tabla de Contenidos</w:t>
      </w:r>
    </w:p>
    <w:bookmarkStart w:id="1" w:name="_Toc433104436" w:displacedByCustomXml="next"/>
    <w:sdt>
      <w:sdtPr>
        <w:rPr>
          <w:lang w:val="es-ES"/>
        </w:rPr>
        <w:id w:val="-573350570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0"/>
          <w:szCs w:val="20"/>
          <w:lang w:eastAsia="en-US"/>
        </w:rPr>
      </w:sdtEndPr>
      <w:sdtContent>
        <w:p w14:paraId="2E148CFC" w14:textId="0EB4450D" w:rsidR="00AA554F" w:rsidRDefault="00AA554F">
          <w:pPr>
            <w:pStyle w:val="TtuloTDC"/>
          </w:pPr>
        </w:p>
        <w:p w14:paraId="10E14A3B" w14:textId="3CA22D60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2184" w:history="1">
            <w:r w:rsidRPr="007362EB">
              <w:rPr>
                <w:rStyle w:val="Hipervnculo"/>
                <w:noProof/>
                <w:lang w:val="es-ES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7527" w14:textId="69D96FC3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85" w:history="1">
            <w:r w:rsidRPr="007362EB">
              <w:rPr>
                <w:rStyle w:val="Hipervnculo"/>
                <w:noProof/>
                <w:lang w:val="es-ES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2A17" w14:textId="2CF4684E" w:rsidR="00AA554F" w:rsidRDefault="00AA554F">
          <w:pPr>
            <w:pStyle w:val="TDC2"/>
            <w:tabs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86" w:history="1">
            <w:r w:rsidRPr="007362EB">
              <w:rPr>
                <w:rStyle w:val="Hipervnculo"/>
                <w:noProof/>
                <w:lang w:val="es-CL"/>
              </w:rPr>
              <w:t>El problema es que los compradores pierden tiempo buscando productos en distintos lugares y no siempre encuentran buenos precios, mientras que los proveedores no tienen un espacio central para ofrecer sus productos ni para llegar a más clientes.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94C9" w14:textId="6A7B0D49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87" w:history="1">
            <w:r w:rsidRPr="007362EB">
              <w:rPr>
                <w:rStyle w:val="Hipervnculo"/>
                <w:noProof/>
                <w:lang w:val="es-ES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DA88" w14:textId="26A85045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88" w:history="1">
            <w:r w:rsidRPr="007362EB">
              <w:rPr>
                <w:rStyle w:val="Hipervnculo"/>
                <w:noProof/>
                <w:lang w:val="es-ES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6261" w14:textId="2CFC239B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89" w:history="1">
            <w:r w:rsidRPr="007362EB">
              <w:rPr>
                <w:rStyle w:val="Hipervnculo"/>
                <w:noProof/>
                <w:lang w:val="es-ES"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0E51" w14:textId="666D288E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0" w:history="1">
            <w:r w:rsidRPr="007362EB">
              <w:rPr>
                <w:rStyle w:val="Hipervnculo"/>
                <w:noProof/>
                <w:lang w:val="es-ES"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DC31" w14:textId="61DC29D0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1" w:history="1">
            <w:r w:rsidRPr="007362EB">
              <w:rPr>
                <w:rStyle w:val="Hipervnculo"/>
                <w:noProof/>
                <w:lang w:val="es-ES"/>
              </w:rPr>
              <w:t>1.6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F286E" w14:textId="79ABA694" w:rsidR="00AA554F" w:rsidRDefault="00AA554F">
          <w:pPr>
            <w:pStyle w:val="TDC2"/>
            <w:tabs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2" w:history="1">
            <w:r w:rsidRPr="007362EB">
              <w:rPr>
                <w:rStyle w:val="Hipervnculo"/>
                <w:noProof/>
                <w:lang w:val="es-CL"/>
              </w:rPr>
              <w:t>En este documento podremos apreciar cómo se va a realizar la arquitectura de un proyecto sitio WEB, desde los requerimientos funcionales y no funcionales hasta los casos de uso extendido entre otro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DBB4" w14:textId="4A56D249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3" w:history="1">
            <w:r w:rsidRPr="007362EB">
              <w:rPr>
                <w:rStyle w:val="Hipervnculo"/>
                <w:noProof/>
                <w:lang w:val="es-ES"/>
              </w:rPr>
              <w:t>1.7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56C4" w14:textId="22AA5FAB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4" w:history="1">
            <w:r w:rsidRPr="007362EB">
              <w:rPr>
                <w:rStyle w:val="Hipervnculo"/>
                <w:noProof/>
                <w:lang w:val="es-ES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Metas y 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076E5" w14:textId="0E62828B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5" w:history="1">
            <w:r w:rsidRPr="007362EB">
              <w:rPr>
                <w:rStyle w:val="Hipervnculo"/>
                <w:noProof/>
                <w:lang w:val="es-ES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Metas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DF2ED" w14:textId="74FE30A4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6" w:history="1">
            <w:r w:rsidRPr="007362EB">
              <w:rPr>
                <w:rStyle w:val="Hipervnculo"/>
                <w:noProof/>
                <w:lang w:val="es-ES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4FBB" w14:textId="606D63FD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7" w:history="1">
            <w:r w:rsidRPr="007362EB">
              <w:rPr>
                <w:rStyle w:val="Hipervnculo"/>
                <w:noProof/>
                <w:lang w:val="es-ES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Otros antecedentes y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8867D" w14:textId="5C5AB457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8" w:history="1">
            <w:r w:rsidRPr="007362EB">
              <w:rPr>
                <w:rStyle w:val="Hipervnculo"/>
                <w:noProof/>
                <w:lang w:val="es-ES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Vista de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C1CD1" w14:textId="1412F267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199" w:history="1">
            <w:r w:rsidRPr="007362EB">
              <w:rPr>
                <w:rStyle w:val="Hipervnculo"/>
                <w:noProof/>
                <w:lang w:val="es-ES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2244" w14:textId="72D77280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0" w:history="1">
            <w:r w:rsidRPr="007362EB">
              <w:rPr>
                <w:rStyle w:val="Hipervnculo"/>
                <w:noProof/>
                <w:lang w:val="es-ES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Casos de Usos Extendidos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6837" w14:textId="05D0D9A0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1" w:history="1">
            <w:r w:rsidRPr="007362EB">
              <w:rPr>
                <w:rStyle w:val="Hipervnculo"/>
                <w:noProof/>
                <w:lang w:val="es-ES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Especificación de los Escenarios de Calidad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D3D4" w14:textId="122BB5EC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2" w:history="1">
            <w:r w:rsidRPr="007362EB">
              <w:rPr>
                <w:rStyle w:val="Hipervnculo"/>
                <w:noProof/>
                <w:lang w:val="es-ES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61A7" w14:textId="319E97D1" w:rsidR="00AA554F" w:rsidRDefault="00AA554F">
          <w:pPr>
            <w:pStyle w:val="TDC2"/>
            <w:tabs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3" w:history="1">
            <w:r w:rsidRPr="007362EB">
              <w:rPr>
                <w:rStyle w:val="Hipervnculo"/>
                <w:noProof/>
                <w:lang w:val="es-ES"/>
              </w:rPr>
              <w:t>4.2 Administrador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2441" w14:textId="3B248F8F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4" w:history="1">
            <w:r w:rsidRPr="007362EB">
              <w:rPr>
                <w:rStyle w:val="Hipervnculo"/>
                <w:noProof/>
                <w:lang w:val="es-ES"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Administrador Ventas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8A42" w14:textId="2A8D1346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5" w:history="1">
            <w:r w:rsidRPr="007362EB">
              <w:rPr>
                <w:rStyle w:val="Hipervnculo"/>
                <w:noProof/>
                <w:lang w:val="es-ES"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Agregar Producto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8EC1B" w14:textId="23417187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6" w:history="1">
            <w:r w:rsidRPr="007362EB">
              <w:rPr>
                <w:rStyle w:val="Hipervnculo"/>
                <w:noProof/>
                <w:lang w:val="es-ES"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Agregar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9164" w14:textId="2C501FE8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7" w:history="1">
            <w:r w:rsidRPr="007362EB">
              <w:rPr>
                <w:rStyle w:val="Hipervnculo"/>
                <w:noProof/>
                <w:lang w:val="es-ES"/>
              </w:rPr>
              <w:t>4.6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Buscar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6B0A" w14:textId="1DEF7745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8" w:history="1">
            <w:r w:rsidRPr="007362EB">
              <w:rPr>
                <w:rStyle w:val="Hipervnculo"/>
                <w:noProof/>
                <w:lang w:val="es-ES"/>
              </w:rPr>
              <w:t>4.7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43F0" w14:textId="760202E4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09" w:history="1">
            <w:r w:rsidRPr="007362EB">
              <w:rPr>
                <w:rStyle w:val="Hipervnculo"/>
                <w:noProof/>
                <w:lang w:val="es-ES"/>
              </w:rPr>
              <w:t>4.8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Comisión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17D8" w14:textId="18ED103B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0" w:history="1">
            <w:r w:rsidRPr="007362EB">
              <w:rPr>
                <w:rStyle w:val="Hipervnculo"/>
                <w:noProof/>
                <w:lang w:val="es-ES"/>
              </w:rPr>
              <w:t>4.9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Comprar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18227" w14:textId="2E2AEEE4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1" w:history="1">
            <w:r w:rsidRPr="007362EB">
              <w:rPr>
                <w:rStyle w:val="Hipervnculo"/>
                <w:noProof/>
                <w:lang w:val="es-ES"/>
              </w:rPr>
              <w:t>4.10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CCFD" w14:textId="78942B6C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2" w:history="1">
            <w:r w:rsidRPr="007362EB">
              <w:rPr>
                <w:rStyle w:val="Hipervnculo"/>
                <w:noProof/>
                <w:lang w:val="es-ES"/>
              </w:rPr>
              <w:t>4.11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Detalles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CFF0" w14:textId="6AE6BD20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3" w:history="1">
            <w:r w:rsidRPr="007362EB">
              <w:rPr>
                <w:rStyle w:val="Hipervnculo"/>
                <w:noProof/>
                <w:lang w:val="es-ES"/>
              </w:rPr>
              <w:t>4.12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Eliminar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415B6" w14:textId="5D1781C3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4" w:history="1">
            <w:r w:rsidRPr="007362EB">
              <w:rPr>
                <w:rStyle w:val="Hipervnculo"/>
                <w:noProof/>
                <w:lang w:val="es-ES"/>
              </w:rPr>
              <w:t>4.13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Eliminar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1B3C4" w14:textId="6CBDAA7D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5" w:history="1">
            <w:r w:rsidRPr="007362EB">
              <w:rPr>
                <w:rStyle w:val="Hipervnculo"/>
                <w:noProof/>
                <w:lang w:val="es-ES"/>
              </w:rPr>
              <w:t>4.14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Iniciar sesión -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5F70" w14:textId="64BAD12B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6" w:history="1">
            <w:r w:rsidRPr="007362EB">
              <w:rPr>
                <w:rStyle w:val="Hipervnculo"/>
                <w:noProof/>
                <w:lang w:val="es-ES"/>
              </w:rPr>
              <w:t>4.15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Mantenedor Agregar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21A2" w14:textId="429C5D40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7" w:history="1">
            <w:r w:rsidRPr="007362EB">
              <w:rPr>
                <w:rStyle w:val="Hipervnculo"/>
                <w:noProof/>
                <w:lang w:val="es-ES"/>
              </w:rPr>
              <w:t>4.16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Mantenedor Modificar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30471" w14:textId="6948808F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8" w:history="1">
            <w:r w:rsidRPr="007362EB">
              <w:rPr>
                <w:rStyle w:val="Hipervnculo"/>
                <w:noProof/>
                <w:lang w:val="es-ES"/>
              </w:rPr>
              <w:t>4.17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Mi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2C8E" w14:textId="3E7B57B6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19" w:history="1">
            <w:r w:rsidRPr="007362EB">
              <w:rPr>
                <w:rStyle w:val="Hipervnculo"/>
                <w:noProof/>
                <w:lang w:val="es-ES"/>
              </w:rPr>
              <w:t>4.18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Modificar Productos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24B1" w14:textId="70F602C4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0" w:history="1">
            <w:r w:rsidRPr="007362EB">
              <w:rPr>
                <w:rStyle w:val="Hipervnculo"/>
                <w:noProof/>
                <w:lang w:val="es-ES"/>
              </w:rPr>
              <w:t>4.19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Modificar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83BA" w14:textId="0E262B9B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1" w:history="1">
            <w:r w:rsidRPr="007362EB">
              <w:rPr>
                <w:rStyle w:val="Hipervnculo"/>
                <w:noProof/>
                <w:lang w:val="es-ES"/>
              </w:rPr>
              <w:t>4.20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3FDA" w14:textId="2CAC5AB7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2" w:history="1">
            <w:r w:rsidRPr="007362EB">
              <w:rPr>
                <w:rStyle w:val="Hipervnculo"/>
                <w:noProof/>
                <w:lang w:val="es-ES"/>
              </w:rPr>
              <w:t>4.21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Seguimiento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C5A66" w14:textId="6B368FB5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3" w:history="1">
            <w:r w:rsidRPr="007362EB">
              <w:rPr>
                <w:rStyle w:val="Hipervnculo"/>
                <w:noProof/>
                <w:lang w:val="es-ES"/>
              </w:rPr>
              <w:t>4.22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suscripción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CA7A" w14:textId="13101B08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4" w:history="1">
            <w:r w:rsidRPr="007362EB">
              <w:rPr>
                <w:rStyle w:val="Hipervnculo"/>
                <w:noProof/>
                <w:lang w:val="es-ES"/>
              </w:rPr>
              <w:t>4.23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Validar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898D8" w14:textId="00225F4E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5" w:history="1">
            <w:r w:rsidRPr="007362EB">
              <w:rPr>
                <w:rStyle w:val="Hipervnculo"/>
                <w:noProof/>
                <w:lang w:val="es-ES"/>
              </w:rPr>
              <w:t>4.24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Eliminar Producto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46DF" w14:textId="6B166B0C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6" w:history="1">
            <w:r w:rsidRPr="007362EB">
              <w:rPr>
                <w:rStyle w:val="Hipervnculo"/>
                <w:noProof/>
                <w:lang w:val="es-ES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BFE3" w14:textId="172D1307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7" w:history="1">
            <w:r w:rsidRPr="007362EB">
              <w:rPr>
                <w:rStyle w:val="Hipervnculo"/>
                <w:noProof/>
                <w:lang w:val="es-ES"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Parte Estructural ( Diagrama de Clases  y Diagrama Relacional)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505E" w14:textId="2466A968" w:rsidR="00AA554F" w:rsidRDefault="00AA554F">
          <w:pPr>
            <w:pStyle w:val="TDC3"/>
            <w:tabs>
              <w:tab w:val="left" w:pos="1200"/>
              <w:tab w:val="right" w:leader="dot" w:pos="90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8" w:history="1">
            <w:r w:rsidRPr="007362EB">
              <w:rPr>
                <w:rStyle w:val="Hipervnculo"/>
                <w:rFonts w:cs="Arial"/>
                <w:noProof/>
                <w:lang w:val="es-ES"/>
              </w:rPr>
              <w:t>5.1.1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rFonts w:cs="Arial"/>
                <w:noProof/>
                <w:lang w:val="es-ES"/>
              </w:rPr>
              <w:t>Descripción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E504" w14:textId="20C626CB" w:rsidR="00AA554F" w:rsidRDefault="00AA554F">
          <w:pPr>
            <w:pStyle w:val="TDC3"/>
            <w:tabs>
              <w:tab w:val="left" w:pos="1200"/>
              <w:tab w:val="right" w:leader="dot" w:pos="90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29" w:history="1">
            <w:r w:rsidRPr="007362EB">
              <w:rPr>
                <w:rStyle w:val="Hipervnculo"/>
                <w:rFonts w:cs="Arial"/>
                <w:noProof/>
                <w:lang w:val="es-ES"/>
              </w:rPr>
              <w:t>5.1.2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rFonts w:cs="Arial"/>
                <w:noProof/>
                <w:lang w:val="es-ES"/>
              </w:rPr>
              <w:t>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8D24" w14:textId="42207CAE" w:rsidR="00AA554F" w:rsidRDefault="00AA554F">
          <w:pPr>
            <w:pStyle w:val="TDC2"/>
            <w:tabs>
              <w:tab w:val="left" w:pos="800"/>
              <w:tab w:val="right" w:leader="dot" w:pos="903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30" w:history="1">
            <w:r w:rsidRPr="007362EB">
              <w:rPr>
                <w:rStyle w:val="Hipervnculo"/>
                <w:noProof/>
                <w:lang w:val="es-ES"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Parte Dinámica (Diagrama de Secuencias)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6AE2" w14:textId="27661C50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31" w:history="1">
            <w:r w:rsidRPr="007362EB">
              <w:rPr>
                <w:rStyle w:val="Hipervnculo"/>
                <w:noProof/>
                <w:lang w:val="es-ES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Vista de Desarrollo o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1A8C" w14:textId="3B7E1CB3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32" w:history="1">
            <w:r w:rsidRPr="007362EB">
              <w:rPr>
                <w:rStyle w:val="Hipervnculo"/>
                <w:noProof/>
                <w:lang w:val="es-ES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Vista Fisica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3A6A" w14:textId="6C62814C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33" w:history="1">
            <w:r w:rsidRPr="007362EB">
              <w:rPr>
                <w:rStyle w:val="Hipervnculo"/>
                <w:noProof/>
                <w:lang w:val="es-ES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Decisiones de Diseño y Selección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A7E9" w14:textId="234E3D50" w:rsidR="00AA554F" w:rsidRDefault="00AA554F">
          <w:pPr>
            <w:pStyle w:val="TDC1"/>
            <w:tabs>
              <w:tab w:val="left" w:pos="400"/>
              <w:tab w:val="right" w:leader="dot" w:pos="903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4372234" w:history="1">
            <w:r w:rsidRPr="007362EB">
              <w:rPr>
                <w:rStyle w:val="Hipervnculo"/>
                <w:noProof/>
                <w:lang w:val="es-ES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7362EB">
              <w:rPr>
                <w:rStyle w:val="Hipervnculo"/>
                <w:noProof/>
                <w:lang w:val="es-ES"/>
              </w:rPr>
              <w:t>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6873" w14:textId="42A4032F" w:rsidR="00AA554F" w:rsidRDefault="00AA554F">
          <w:r>
            <w:rPr>
              <w:b/>
              <w:bCs/>
              <w:lang w:val="es-ES"/>
            </w:rPr>
            <w:fldChar w:fldCharType="end"/>
          </w:r>
        </w:p>
      </w:sdtContent>
    </w:sdt>
    <w:p w14:paraId="492B820E" w14:textId="77777777" w:rsidR="006E6A93" w:rsidRPr="004871E0" w:rsidRDefault="00370CA2" w:rsidP="00A93783">
      <w:pPr>
        <w:pStyle w:val="EstiloTtulo1VerdanaJustificado"/>
        <w:rPr>
          <w:noProof/>
          <w:lang w:val="es-ES"/>
        </w:rPr>
      </w:pPr>
      <w:r w:rsidRPr="004871E0">
        <w:rPr>
          <w:noProof/>
          <w:lang w:val="es-ES"/>
        </w:rPr>
        <w:br w:type="page"/>
      </w:r>
      <w:bookmarkStart w:id="2" w:name="_Toc214372026"/>
      <w:bookmarkStart w:id="3" w:name="_Toc214372184"/>
      <w:r w:rsidR="006E6A93" w:rsidRPr="004871E0">
        <w:rPr>
          <w:noProof/>
          <w:lang w:val="es-ES"/>
        </w:rPr>
        <w:lastRenderedPageBreak/>
        <w:t>Introducción</w:t>
      </w:r>
      <w:bookmarkEnd w:id="1"/>
      <w:bookmarkEnd w:id="2"/>
      <w:bookmarkEnd w:id="3"/>
    </w:p>
    <w:p w14:paraId="25293A1D" w14:textId="77777777" w:rsidR="00652283" w:rsidRDefault="002A0638" w:rsidP="00652283">
      <w:pPr>
        <w:pStyle w:val="EstiloTtulo2VerdanaJustificado"/>
        <w:rPr>
          <w:noProof/>
          <w:lang w:val="es-ES"/>
        </w:rPr>
      </w:pPr>
      <w:bookmarkStart w:id="4" w:name="_Toc314978528"/>
      <w:bookmarkStart w:id="5" w:name="_Toc324843634"/>
      <w:bookmarkStart w:id="6" w:name="_Toc324851941"/>
      <w:bookmarkStart w:id="7" w:name="_Toc324915524"/>
      <w:bookmarkStart w:id="8" w:name="_Toc433104437"/>
      <w:bookmarkStart w:id="9" w:name="_Toc214372027"/>
      <w:bookmarkStart w:id="10" w:name="_Toc214372185"/>
      <w:r w:rsidRPr="004871E0">
        <w:rPr>
          <w:noProof/>
          <w:lang w:val="es-ES"/>
        </w:rPr>
        <w:t>Contexto del Problema</w:t>
      </w:r>
      <w:bookmarkEnd w:id="9"/>
      <w:bookmarkEnd w:id="10"/>
    </w:p>
    <w:p w14:paraId="5F8F98B6" w14:textId="72D88769" w:rsidR="00652283" w:rsidRPr="00B1325E" w:rsidRDefault="00B04EDC" w:rsidP="00652283">
      <w:pPr>
        <w:pStyle w:val="EstiloTtulo2VerdanaJustificado"/>
        <w:numPr>
          <w:ilvl w:val="0"/>
          <w:numId w:val="0"/>
        </w:numPr>
        <w:rPr>
          <w:b w:val="0"/>
          <w:bCs w:val="0"/>
          <w:color w:val="auto"/>
          <w:sz w:val="20"/>
          <w:lang w:val="es-CL"/>
        </w:rPr>
      </w:pPr>
      <w:bookmarkStart w:id="11" w:name="_Toc214372028"/>
      <w:bookmarkStart w:id="12" w:name="_Toc214372186"/>
      <w:r w:rsidRPr="00B1325E">
        <w:rPr>
          <w:b w:val="0"/>
          <w:bCs w:val="0"/>
          <w:color w:val="auto"/>
          <w:sz w:val="20"/>
          <w:lang w:val="es-CL"/>
        </w:rPr>
        <w:t>El problema es que los compradores pierden tiempo buscando productos en distintos lugares y no siempre encuentran buenos precios, mientras que los proveedores no tienen un espacio central para ofrecer sus productos ni para llegar a más clientes.</w:t>
      </w:r>
      <w:bookmarkEnd w:id="11"/>
      <w:bookmarkEnd w:id="12"/>
    </w:p>
    <w:p w14:paraId="6FE44CC0" w14:textId="77777777" w:rsidR="00B04EDC" w:rsidRPr="00B1325E" w:rsidRDefault="00B04EDC" w:rsidP="00652283">
      <w:pPr>
        <w:pStyle w:val="EstiloTtulo2VerdanaJustificado"/>
        <w:numPr>
          <w:ilvl w:val="0"/>
          <w:numId w:val="0"/>
        </w:numPr>
        <w:rPr>
          <w:b w:val="0"/>
          <w:bCs w:val="0"/>
          <w:noProof/>
          <w:color w:val="auto"/>
          <w:sz w:val="20"/>
          <w:lang w:val="es-CL"/>
        </w:rPr>
      </w:pPr>
    </w:p>
    <w:p w14:paraId="22E267EB" w14:textId="77777777" w:rsidR="006E6A93" w:rsidRDefault="006E6A93" w:rsidP="00A93783">
      <w:pPr>
        <w:pStyle w:val="EstiloTtulo2VerdanaJustificado"/>
        <w:rPr>
          <w:noProof/>
          <w:lang w:val="es-ES"/>
        </w:rPr>
      </w:pPr>
      <w:bookmarkStart w:id="13" w:name="_Toc214372029"/>
      <w:bookmarkStart w:id="14" w:name="_Toc214372187"/>
      <w:r w:rsidRPr="004871E0">
        <w:rPr>
          <w:noProof/>
          <w:lang w:val="es-ES"/>
        </w:rPr>
        <w:t>P</w:t>
      </w:r>
      <w:bookmarkEnd w:id="4"/>
      <w:bookmarkEnd w:id="5"/>
      <w:bookmarkEnd w:id="6"/>
      <w:bookmarkEnd w:id="7"/>
      <w:bookmarkEnd w:id="8"/>
      <w:r w:rsidRPr="004871E0">
        <w:rPr>
          <w:noProof/>
          <w:lang w:val="es-ES"/>
        </w:rPr>
        <w:t>ropósito</w:t>
      </w:r>
      <w:bookmarkEnd w:id="13"/>
      <w:bookmarkEnd w:id="14"/>
    </w:p>
    <w:p w14:paraId="62B96821" w14:textId="6D540AF1" w:rsidR="00652283" w:rsidRPr="00B04EDC" w:rsidRDefault="00B04EDC" w:rsidP="00B04EDC">
      <w:pPr>
        <w:rPr>
          <w:noProof/>
          <w:lang w:val="es-CL"/>
        </w:rPr>
      </w:pPr>
      <w:proofErr w:type="spellStart"/>
      <w:r w:rsidRPr="00B04EDC">
        <w:rPr>
          <w:lang w:val="es-CL"/>
        </w:rPr>
        <w:t>NexoTech</w:t>
      </w:r>
      <w:proofErr w:type="spellEnd"/>
      <w:r w:rsidRPr="00B04EDC">
        <w:rPr>
          <w:lang w:val="es-CL"/>
        </w:rPr>
        <w:t xml:space="preserve"> busca solucionar esto con una plataforma </w:t>
      </w:r>
      <w:r>
        <w:rPr>
          <w:lang w:val="es-CL"/>
        </w:rPr>
        <w:t xml:space="preserve">Web </w:t>
      </w:r>
      <w:r w:rsidRPr="00B04EDC">
        <w:rPr>
          <w:lang w:val="es-CL"/>
        </w:rPr>
        <w:t>que centraliza la oferta, da más visibilidad a los proveedores y ofrece seguridad a los compradores. El proyecto será sostenible gracias a ingresos por comisión en cada compra y planes de suscripción para proveedores.</w:t>
      </w:r>
    </w:p>
    <w:p w14:paraId="7DDC97F2" w14:textId="77777777" w:rsidR="00652283" w:rsidRPr="004871E0" w:rsidRDefault="00652283" w:rsidP="00652283">
      <w:pPr>
        <w:pStyle w:val="EstiloTtulo2VerdanaJustificado"/>
        <w:numPr>
          <w:ilvl w:val="0"/>
          <w:numId w:val="0"/>
        </w:numPr>
        <w:rPr>
          <w:noProof/>
          <w:lang w:val="es-ES"/>
        </w:rPr>
      </w:pPr>
    </w:p>
    <w:p w14:paraId="12BE1694" w14:textId="77777777" w:rsidR="006E6A93" w:rsidRDefault="006E6A93" w:rsidP="00A93783">
      <w:pPr>
        <w:pStyle w:val="EstiloTtulo2VerdanaJustificado"/>
        <w:rPr>
          <w:noProof/>
          <w:lang w:val="es-ES"/>
        </w:rPr>
      </w:pPr>
      <w:bookmarkStart w:id="15" w:name="_Toc214372030"/>
      <w:bookmarkStart w:id="16" w:name="_Toc214372188"/>
      <w:r w:rsidRPr="004871E0">
        <w:rPr>
          <w:noProof/>
          <w:lang w:val="es-ES"/>
        </w:rPr>
        <w:t>Ámbito</w:t>
      </w:r>
      <w:bookmarkEnd w:id="15"/>
      <w:bookmarkEnd w:id="16"/>
    </w:p>
    <w:p w14:paraId="2174E264" w14:textId="4FF882A1" w:rsidR="00652283" w:rsidRPr="00B04EDC" w:rsidRDefault="00B04EDC" w:rsidP="00B1325E">
      <w:pPr>
        <w:rPr>
          <w:lang w:val="es-CL"/>
        </w:rPr>
      </w:pPr>
      <w:r w:rsidRPr="0009365A">
        <w:rPr>
          <w:color w:val="000000"/>
          <w:lang w:val="es-CL"/>
        </w:rPr>
        <w:t xml:space="preserve">Ámbito Local: Se realizará el sitio Web para que puedan manejarlo desde cualquier lugar y poder </w:t>
      </w:r>
      <w:r>
        <w:rPr>
          <w:color w:val="000000"/>
          <w:lang w:val="es-CL"/>
        </w:rPr>
        <w:t xml:space="preserve">comprar o vender productos </w:t>
      </w:r>
      <w:r w:rsidRPr="0009365A">
        <w:rPr>
          <w:color w:val="000000"/>
          <w:lang w:val="es-CL"/>
        </w:rPr>
        <w:t>desde su dispositivo personal.</w:t>
      </w:r>
    </w:p>
    <w:p w14:paraId="1C1DD9C4" w14:textId="77777777" w:rsidR="00652283" w:rsidRPr="00B04EDC" w:rsidRDefault="00652283" w:rsidP="00652283">
      <w:pPr>
        <w:pStyle w:val="EstiloTtulo2VerdanaJustificado"/>
        <w:numPr>
          <w:ilvl w:val="0"/>
          <w:numId w:val="0"/>
        </w:numPr>
        <w:ind w:left="576"/>
        <w:rPr>
          <w:noProof/>
          <w:lang w:val="es-CL"/>
        </w:rPr>
      </w:pPr>
    </w:p>
    <w:p w14:paraId="4037F9F6" w14:textId="77777777" w:rsidR="006E6A93" w:rsidRPr="004871E0" w:rsidRDefault="006E6A93" w:rsidP="00A93783">
      <w:pPr>
        <w:pStyle w:val="EstiloTtulo2VerdanaJustificado"/>
        <w:rPr>
          <w:noProof/>
          <w:lang w:val="es-ES"/>
        </w:rPr>
      </w:pPr>
      <w:bookmarkStart w:id="17" w:name="_Toc214372031"/>
      <w:bookmarkStart w:id="18" w:name="_Toc214372189"/>
      <w:r w:rsidRPr="004871E0">
        <w:rPr>
          <w:noProof/>
          <w:lang w:val="es-ES"/>
        </w:rPr>
        <w:t>Definiciones, acrónimos y abreviaciones</w:t>
      </w:r>
      <w:bookmarkEnd w:id="17"/>
      <w:bookmarkEnd w:id="18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728"/>
        <w:gridCol w:w="7812"/>
      </w:tblGrid>
      <w:tr w:rsidR="00050F60" w:rsidRPr="004871E0" w14:paraId="056B237A" w14:textId="77777777" w:rsidTr="009C174C">
        <w:tc>
          <w:tcPr>
            <w:tcW w:w="1728" w:type="dxa"/>
            <w:shd w:val="clear" w:color="auto" w:fill="E0E0E0"/>
          </w:tcPr>
          <w:p w14:paraId="3E7D3054" w14:textId="77777777" w:rsidR="00050F60" w:rsidRPr="004871E0" w:rsidRDefault="00050F60" w:rsidP="009C174C">
            <w:pPr>
              <w:widowControl/>
              <w:spacing w:line="240" w:lineRule="auto"/>
              <w:jc w:val="center"/>
              <w:rPr>
                <w:rFonts w:cs="Arial"/>
                <w:b/>
                <w:bCs/>
                <w:noProof/>
                <w:sz w:val="16"/>
                <w:szCs w:val="16"/>
                <w:lang w:val="es-ES" w:eastAsia="es-ES"/>
              </w:rPr>
            </w:pPr>
            <w:r w:rsidRPr="004871E0">
              <w:rPr>
                <w:rFonts w:cs="Arial"/>
                <w:b/>
                <w:bCs/>
                <w:noProof/>
                <w:sz w:val="16"/>
                <w:szCs w:val="16"/>
                <w:lang w:val="es-ES" w:eastAsia="es-ES"/>
              </w:rPr>
              <w:t>ACRONIMO</w:t>
            </w:r>
          </w:p>
        </w:tc>
        <w:tc>
          <w:tcPr>
            <w:tcW w:w="7812" w:type="dxa"/>
            <w:shd w:val="clear" w:color="auto" w:fill="E0E0E0"/>
          </w:tcPr>
          <w:p w14:paraId="63B3D7D0" w14:textId="77777777" w:rsidR="00050F60" w:rsidRPr="004871E0" w:rsidRDefault="00050F60" w:rsidP="009C174C">
            <w:pPr>
              <w:widowControl/>
              <w:spacing w:line="240" w:lineRule="auto"/>
              <w:jc w:val="center"/>
              <w:rPr>
                <w:rFonts w:cs="Arial"/>
                <w:b/>
                <w:bCs/>
                <w:noProof/>
                <w:sz w:val="16"/>
                <w:szCs w:val="16"/>
                <w:lang w:val="es-ES" w:eastAsia="es-ES"/>
              </w:rPr>
            </w:pPr>
            <w:r w:rsidRPr="004871E0">
              <w:rPr>
                <w:rFonts w:cs="Arial"/>
                <w:b/>
                <w:bCs/>
                <w:noProof/>
                <w:sz w:val="16"/>
                <w:szCs w:val="16"/>
                <w:lang w:val="es-ES" w:eastAsia="es-ES"/>
              </w:rPr>
              <w:t>DESCRIPCION</w:t>
            </w:r>
          </w:p>
        </w:tc>
      </w:tr>
      <w:tr w:rsidR="00AE33BE" w:rsidRPr="004871E0" w14:paraId="32B32E14" w14:textId="77777777" w:rsidTr="009C174C">
        <w:tc>
          <w:tcPr>
            <w:tcW w:w="1728" w:type="dxa"/>
          </w:tcPr>
          <w:p w14:paraId="7A3CBBC9" w14:textId="012A4766" w:rsidR="00AE33BE" w:rsidRPr="004871E0" w:rsidRDefault="00AE33BE" w:rsidP="00AE33BE">
            <w:pPr>
              <w:rPr>
                <w:rFonts w:ascii="Verdana" w:hAnsi="Verdana"/>
                <w:i/>
                <w:noProof/>
                <w:sz w:val="18"/>
                <w:szCs w:val="18"/>
                <w:lang w:val="es-ES"/>
              </w:rPr>
            </w:pPr>
            <w:r>
              <w:rPr>
                <w:b/>
                <w:color w:val="000000"/>
                <w:sz w:val="22"/>
                <w:szCs w:val="22"/>
              </w:rPr>
              <w:t>CU</w:t>
            </w:r>
          </w:p>
        </w:tc>
        <w:tc>
          <w:tcPr>
            <w:tcW w:w="7812" w:type="dxa"/>
          </w:tcPr>
          <w:p w14:paraId="06FCFE44" w14:textId="4E01BDDD" w:rsidR="00AE33BE" w:rsidRPr="00B1325E" w:rsidRDefault="00AE33BE" w:rsidP="00AE33BE">
            <w:pPr>
              <w:rPr>
                <w:rFonts w:cs="Arial"/>
                <w:noProof/>
                <w:lang w:val="es-ES"/>
              </w:rPr>
            </w:pPr>
            <w:r w:rsidRPr="00B1325E">
              <w:rPr>
                <w:rFonts w:eastAsia="Verdana" w:cs="Arial"/>
                <w:color w:val="000000"/>
              </w:rPr>
              <w:t xml:space="preserve">Casos de </w:t>
            </w:r>
            <w:proofErr w:type="spellStart"/>
            <w:r w:rsidRPr="00B1325E">
              <w:rPr>
                <w:rFonts w:eastAsia="Verdana" w:cs="Arial"/>
                <w:color w:val="000000"/>
              </w:rPr>
              <w:t>uso</w:t>
            </w:r>
            <w:proofErr w:type="spellEnd"/>
          </w:p>
        </w:tc>
      </w:tr>
      <w:tr w:rsidR="003F1A26" w:rsidRPr="004871E0" w14:paraId="640B490A" w14:textId="77777777" w:rsidTr="009C174C">
        <w:tc>
          <w:tcPr>
            <w:tcW w:w="1728" w:type="dxa"/>
          </w:tcPr>
          <w:p w14:paraId="1EFB71A9" w14:textId="1EB05E93" w:rsidR="003F1A26" w:rsidRPr="003F1A26" w:rsidRDefault="003F1A26" w:rsidP="003F1A26">
            <w:pPr>
              <w:rPr>
                <w:rFonts w:cs="Arial"/>
                <w:b/>
                <w:bCs/>
                <w:i/>
                <w:noProof/>
                <w:sz w:val="18"/>
                <w:szCs w:val="18"/>
                <w:lang w:val="es-ES"/>
              </w:rPr>
            </w:pPr>
            <w:r w:rsidRPr="003F1A26">
              <w:rPr>
                <w:rFonts w:eastAsia="Verdana" w:cs="Arial"/>
                <w:b/>
                <w:color w:val="000000"/>
                <w:sz w:val="22"/>
                <w:szCs w:val="22"/>
              </w:rPr>
              <w:t>EC</w:t>
            </w:r>
          </w:p>
        </w:tc>
        <w:tc>
          <w:tcPr>
            <w:tcW w:w="7812" w:type="dxa"/>
          </w:tcPr>
          <w:p w14:paraId="2F44234F" w14:textId="6DADCA42" w:rsidR="003F1A26" w:rsidRPr="003F1A26" w:rsidRDefault="003F1A26" w:rsidP="003F1A26">
            <w:pPr>
              <w:rPr>
                <w:rFonts w:cs="Arial"/>
                <w:noProof/>
                <w:lang w:val="es-ES"/>
              </w:rPr>
            </w:pPr>
            <w:proofErr w:type="spellStart"/>
            <w:r w:rsidRPr="003F1A26">
              <w:rPr>
                <w:rFonts w:eastAsia="Verdana" w:cs="Arial"/>
                <w:color w:val="000000"/>
              </w:rPr>
              <w:t>Escenario</w:t>
            </w:r>
            <w:proofErr w:type="spellEnd"/>
            <w:r w:rsidRPr="003F1A26">
              <w:rPr>
                <w:rFonts w:eastAsia="Verdana" w:cs="Arial"/>
                <w:color w:val="000000"/>
              </w:rPr>
              <w:t xml:space="preserve"> de </w:t>
            </w:r>
            <w:proofErr w:type="spellStart"/>
            <w:r w:rsidRPr="003F1A26">
              <w:rPr>
                <w:rFonts w:eastAsia="Verdana" w:cs="Arial"/>
                <w:color w:val="000000"/>
              </w:rPr>
              <w:t>calidad</w:t>
            </w:r>
            <w:proofErr w:type="spellEnd"/>
          </w:p>
        </w:tc>
      </w:tr>
      <w:tr w:rsidR="003F1A26" w:rsidRPr="00FB5EAC" w14:paraId="43B48EC5" w14:textId="77777777" w:rsidTr="009C174C">
        <w:tc>
          <w:tcPr>
            <w:tcW w:w="1728" w:type="dxa"/>
          </w:tcPr>
          <w:p w14:paraId="1FFDFF71" w14:textId="6D73C34F" w:rsidR="003F1A26" w:rsidRPr="003F1A26" w:rsidRDefault="003F1A26" w:rsidP="003F1A26">
            <w:pPr>
              <w:rPr>
                <w:rFonts w:cs="Arial"/>
                <w:i/>
                <w:noProof/>
                <w:sz w:val="18"/>
                <w:szCs w:val="18"/>
                <w:lang w:val="es-ES"/>
              </w:rPr>
            </w:pPr>
            <w:r w:rsidRPr="003F1A26">
              <w:rPr>
                <w:rFonts w:eastAsia="Verdana" w:cs="Arial"/>
                <w:b/>
                <w:color w:val="000000"/>
                <w:sz w:val="22"/>
                <w:szCs w:val="22"/>
              </w:rPr>
              <w:t>UML</w:t>
            </w:r>
          </w:p>
        </w:tc>
        <w:tc>
          <w:tcPr>
            <w:tcW w:w="7812" w:type="dxa"/>
          </w:tcPr>
          <w:p w14:paraId="6E3D60B9" w14:textId="0D18AF67" w:rsidR="003F1A26" w:rsidRPr="00B1325E" w:rsidRDefault="003F1A26" w:rsidP="003F1A26">
            <w:pPr>
              <w:rPr>
                <w:rFonts w:cs="Arial"/>
                <w:noProof/>
                <w:lang w:val="es-ES"/>
              </w:rPr>
            </w:pPr>
            <w:r w:rsidRPr="00B1325E">
              <w:rPr>
                <w:rFonts w:eastAsia="Verdana" w:cs="Arial"/>
                <w:color w:val="000000"/>
                <w:lang w:val="es-CL"/>
              </w:rPr>
              <w:t>Diagrama de casos de uso</w:t>
            </w:r>
          </w:p>
        </w:tc>
      </w:tr>
      <w:tr w:rsidR="003F1A26" w:rsidRPr="004871E0" w14:paraId="380B2FC0" w14:textId="77777777" w:rsidTr="009C174C">
        <w:tc>
          <w:tcPr>
            <w:tcW w:w="1728" w:type="dxa"/>
          </w:tcPr>
          <w:p w14:paraId="00D5F542" w14:textId="73A9496A" w:rsidR="003F1A26" w:rsidRPr="003F1A26" w:rsidRDefault="003F1A26" w:rsidP="003F1A26">
            <w:pPr>
              <w:rPr>
                <w:rFonts w:cs="Arial"/>
                <w:b/>
                <w:bCs/>
                <w:iCs/>
                <w:noProof/>
                <w:sz w:val="22"/>
                <w:szCs w:val="22"/>
                <w:lang w:val="es-ES"/>
              </w:rPr>
            </w:pPr>
            <w:r w:rsidRPr="003F1A26">
              <w:rPr>
                <w:rFonts w:cs="Arial"/>
                <w:b/>
                <w:bCs/>
                <w:iCs/>
                <w:noProof/>
                <w:sz w:val="22"/>
                <w:szCs w:val="22"/>
              </w:rPr>
              <w:t>NTCH</w:t>
            </w:r>
          </w:p>
        </w:tc>
        <w:tc>
          <w:tcPr>
            <w:tcW w:w="7812" w:type="dxa"/>
          </w:tcPr>
          <w:p w14:paraId="2B2EA8B7" w14:textId="4C08B88B" w:rsidR="003F1A26" w:rsidRPr="00B1325E" w:rsidRDefault="003F1A26" w:rsidP="003F1A26">
            <w:pPr>
              <w:rPr>
                <w:rFonts w:cs="Arial"/>
                <w:noProof/>
                <w:lang w:val="es-ES"/>
              </w:rPr>
            </w:pPr>
            <w:r w:rsidRPr="00B1325E">
              <w:rPr>
                <w:rFonts w:eastAsia="Verdana" w:cs="Arial"/>
                <w:color w:val="000000"/>
              </w:rPr>
              <w:t xml:space="preserve">Nombre del Proyecto </w:t>
            </w:r>
            <w:proofErr w:type="spellStart"/>
            <w:r w:rsidRPr="00B1325E">
              <w:rPr>
                <w:rFonts w:eastAsia="Verdana" w:cs="Arial"/>
                <w:color w:val="000000"/>
              </w:rPr>
              <w:t>NexoTech</w:t>
            </w:r>
            <w:proofErr w:type="spellEnd"/>
          </w:p>
        </w:tc>
      </w:tr>
    </w:tbl>
    <w:p w14:paraId="2033B1BB" w14:textId="77777777" w:rsidR="00050F60" w:rsidRPr="004871E0" w:rsidRDefault="00050F60" w:rsidP="00050F60">
      <w:pPr>
        <w:pStyle w:val="Textoindependiente"/>
        <w:ind w:left="0"/>
        <w:rPr>
          <w:noProof/>
          <w:lang w:val="es-ES"/>
        </w:rPr>
      </w:pPr>
    </w:p>
    <w:p w14:paraId="7A360DF9" w14:textId="77777777" w:rsidR="006E6A93" w:rsidRPr="004871E0" w:rsidRDefault="006E6A93" w:rsidP="00854F5C">
      <w:pPr>
        <w:pStyle w:val="EstiloTtulo2VerdanaJustificado"/>
        <w:rPr>
          <w:noProof/>
          <w:lang w:val="es-ES"/>
        </w:rPr>
      </w:pPr>
      <w:bookmarkStart w:id="19" w:name="_Toc314978532"/>
      <w:bookmarkStart w:id="20" w:name="_Toc324843638"/>
      <w:bookmarkStart w:id="21" w:name="_Toc324851945"/>
      <w:bookmarkStart w:id="22" w:name="_Toc324915528"/>
      <w:bookmarkStart w:id="23" w:name="_Toc433104441"/>
      <w:bookmarkStart w:id="24" w:name="_Toc214372032"/>
      <w:bookmarkStart w:id="25" w:name="_Toc214372190"/>
      <w:r w:rsidRPr="004871E0">
        <w:rPr>
          <w:noProof/>
          <w:lang w:val="es-ES"/>
        </w:rPr>
        <w:t>Referencias</w:t>
      </w:r>
      <w:bookmarkEnd w:id="24"/>
      <w:bookmarkEnd w:id="25"/>
    </w:p>
    <w:p w14:paraId="0419E15A" w14:textId="167635BE" w:rsidR="00E442DE" w:rsidRPr="00B1325E" w:rsidRDefault="001E1C17" w:rsidP="00B1325E">
      <w:pPr>
        <w:pStyle w:val="Textoindependiente"/>
        <w:ind w:left="0"/>
        <w:rPr>
          <w:noProof/>
          <w:lang w:val="es-ES"/>
        </w:rPr>
      </w:pPr>
      <w:r w:rsidRPr="004871E0">
        <w:rPr>
          <w:noProof/>
          <w:lang w:val="es-ES"/>
        </w:rPr>
        <w:t xml:space="preserve">A </w:t>
      </w:r>
      <w:r w:rsidR="00D40728" w:rsidRPr="004871E0">
        <w:rPr>
          <w:noProof/>
          <w:lang w:val="es-ES"/>
        </w:rPr>
        <w:t>continuación,</w:t>
      </w:r>
      <w:r w:rsidRPr="004871E0">
        <w:rPr>
          <w:noProof/>
          <w:lang w:val="es-ES"/>
        </w:rPr>
        <w:t xml:space="preserve"> se listan las referencias a otros documentos</w:t>
      </w:r>
      <w:r w:rsidR="00F94C28">
        <w:rPr>
          <w:noProof/>
          <w:lang w:val="es-ES"/>
        </w:rPr>
        <w:t xml:space="preserve"> </w:t>
      </w:r>
      <w:r w:rsidRPr="004871E0">
        <w:rPr>
          <w:noProof/>
          <w:lang w:val="es-ES"/>
        </w:rPr>
        <w:t>:</w:t>
      </w:r>
    </w:p>
    <w:p w14:paraId="6FE6E800" w14:textId="0F727B59" w:rsidR="00BA4EE6" w:rsidRPr="00151045" w:rsidRDefault="00172527" w:rsidP="006042FD">
      <w:pPr>
        <w:pStyle w:val="Textoindependiente"/>
        <w:numPr>
          <w:ilvl w:val="0"/>
          <w:numId w:val="3"/>
        </w:numPr>
        <w:rPr>
          <w:noProof/>
          <w:lang w:val="es-ES"/>
        </w:rPr>
      </w:pPr>
      <w:hyperlink r:id="rId8" w:history="1">
        <w:r w:rsidRPr="00172527">
          <w:rPr>
            <w:rStyle w:val="Hipervnculo"/>
            <w:b/>
            <w:noProof/>
            <w:lang w:val="es-ES"/>
          </w:rPr>
          <w:t xml:space="preserve">Planilla Informe </w:t>
        </w:r>
        <w:r w:rsidR="00D40728" w:rsidRPr="00172527">
          <w:rPr>
            <w:rStyle w:val="Hipervnculo"/>
            <w:b/>
            <w:noProof/>
            <w:lang w:val="es-ES"/>
          </w:rPr>
          <w:t>ERS</w:t>
        </w:r>
      </w:hyperlink>
    </w:p>
    <w:p w14:paraId="11B6FAD4" w14:textId="56B4D787" w:rsidR="00151045" w:rsidRPr="00AE33BE" w:rsidRDefault="00151045" w:rsidP="006042FD">
      <w:pPr>
        <w:pStyle w:val="Textoindependiente"/>
        <w:numPr>
          <w:ilvl w:val="0"/>
          <w:numId w:val="3"/>
        </w:numPr>
        <w:rPr>
          <w:noProof/>
          <w:lang w:val="es-ES"/>
        </w:rPr>
      </w:pPr>
      <w:hyperlink r:id="rId9" w:history="1">
        <w:r w:rsidRPr="00151045">
          <w:rPr>
            <w:rStyle w:val="Hipervnculo"/>
            <w:b/>
            <w:noProof/>
            <w:lang w:val="es-ES"/>
          </w:rPr>
          <w:t>Planilla Diagrama de Caso de Uso</w:t>
        </w:r>
      </w:hyperlink>
    </w:p>
    <w:p w14:paraId="2148F4C4" w14:textId="5359274D" w:rsidR="00AE33BE" w:rsidRPr="0009365A" w:rsidRDefault="00AE33BE" w:rsidP="00AE33BE">
      <w:pPr>
        <w:widowControl/>
        <w:numPr>
          <w:ilvl w:val="0"/>
          <w:numId w:val="3"/>
        </w:numPr>
        <w:spacing w:after="120" w:line="240" w:lineRule="auto"/>
        <w:rPr>
          <w:rFonts w:ascii="Noto Sans" w:eastAsia="Noto Sans" w:hAnsi="Noto Sans" w:cs="Noto Sans"/>
          <w:color w:val="000000"/>
          <w:lang w:val="es-CL"/>
        </w:rPr>
      </w:pPr>
      <w:hyperlink r:id="rId10" w:history="1">
        <w:r w:rsidRPr="00B1325E">
          <w:rPr>
            <w:rStyle w:val="Hipervnculo"/>
            <w:b/>
            <w:lang w:val="es-CL"/>
          </w:rPr>
          <w:t>Planilla de Casos de Usos Extendidos</w:t>
        </w:r>
      </w:hyperlink>
    </w:p>
    <w:p w14:paraId="7F3DA3C6" w14:textId="4A79F913" w:rsidR="00AE33BE" w:rsidRPr="003F1A26" w:rsidRDefault="00AE33BE" w:rsidP="00AE33BE">
      <w:pPr>
        <w:widowControl/>
        <w:numPr>
          <w:ilvl w:val="0"/>
          <w:numId w:val="3"/>
        </w:numPr>
        <w:spacing w:after="120" w:line="240" w:lineRule="auto"/>
        <w:rPr>
          <w:rFonts w:ascii="Noto Sans" w:eastAsia="Noto Sans" w:hAnsi="Noto Sans" w:cs="Noto Sans"/>
          <w:color w:val="000000"/>
        </w:rPr>
      </w:pPr>
      <w:hyperlink r:id="rId11" w:history="1">
        <w:proofErr w:type="spellStart"/>
        <w:r w:rsidRPr="00172527">
          <w:rPr>
            <w:rStyle w:val="Hipervnculo"/>
            <w:b/>
          </w:rPr>
          <w:t>Planilla</w:t>
        </w:r>
        <w:proofErr w:type="spellEnd"/>
        <w:r w:rsidRPr="00172527">
          <w:rPr>
            <w:rStyle w:val="Hipervnculo"/>
            <w:b/>
          </w:rPr>
          <w:t xml:space="preserve"> </w:t>
        </w:r>
        <w:proofErr w:type="spellStart"/>
        <w:r w:rsidRPr="00172527">
          <w:rPr>
            <w:rStyle w:val="Hipervnculo"/>
            <w:b/>
          </w:rPr>
          <w:t>Diagrama</w:t>
        </w:r>
        <w:proofErr w:type="spellEnd"/>
        <w:r w:rsidRPr="00172527">
          <w:rPr>
            <w:rStyle w:val="Hipervnculo"/>
            <w:b/>
          </w:rPr>
          <w:t xml:space="preserve"> de </w:t>
        </w:r>
        <w:proofErr w:type="spellStart"/>
        <w:r w:rsidRPr="00172527">
          <w:rPr>
            <w:rStyle w:val="Hipervnculo"/>
            <w:b/>
          </w:rPr>
          <w:t>Clases</w:t>
        </w:r>
        <w:proofErr w:type="spellEnd"/>
      </w:hyperlink>
    </w:p>
    <w:p w14:paraId="66217FF3" w14:textId="7F5FBDD3" w:rsidR="003F1A26" w:rsidRDefault="003F1A26" w:rsidP="00AE33BE">
      <w:pPr>
        <w:widowControl/>
        <w:numPr>
          <w:ilvl w:val="0"/>
          <w:numId w:val="3"/>
        </w:numPr>
        <w:spacing w:after="120" w:line="240" w:lineRule="auto"/>
        <w:rPr>
          <w:rFonts w:ascii="Noto Sans" w:eastAsia="Noto Sans" w:hAnsi="Noto Sans" w:cs="Noto Sans"/>
          <w:color w:val="000000"/>
        </w:rPr>
      </w:pPr>
      <w:hyperlink r:id="rId12" w:history="1">
        <w:proofErr w:type="spellStart"/>
        <w:r w:rsidRPr="003F1A26">
          <w:rPr>
            <w:rStyle w:val="Hipervnculo"/>
            <w:b/>
          </w:rPr>
          <w:t>Planilla</w:t>
        </w:r>
        <w:proofErr w:type="spellEnd"/>
        <w:r w:rsidRPr="003F1A26">
          <w:rPr>
            <w:rStyle w:val="Hipervnculo"/>
            <w:b/>
          </w:rPr>
          <w:t xml:space="preserve"> </w:t>
        </w:r>
        <w:proofErr w:type="spellStart"/>
        <w:r w:rsidRPr="003F1A26">
          <w:rPr>
            <w:rStyle w:val="Hipervnculo"/>
            <w:b/>
          </w:rPr>
          <w:t>Diagrama</w:t>
        </w:r>
        <w:proofErr w:type="spellEnd"/>
        <w:r w:rsidRPr="003F1A26">
          <w:rPr>
            <w:rStyle w:val="Hipervnculo"/>
            <w:b/>
          </w:rPr>
          <w:t xml:space="preserve"> de </w:t>
        </w:r>
        <w:proofErr w:type="spellStart"/>
        <w:r w:rsidRPr="003F1A26">
          <w:rPr>
            <w:rStyle w:val="Hipervnculo"/>
            <w:b/>
          </w:rPr>
          <w:t>Actividades</w:t>
        </w:r>
        <w:proofErr w:type="spellEnd"/>
      </w:hyperlink>
    </w:p>
    <w:p w14:paraId="7AC0D50B" w14:textId="3C113750" w:rsidR="00AE33BE" w:rsidRDefault="00AE33BE" w:rsidP="00AE33BE">
      <w:pPr>
        <w:widowControl/>
        <w:numPr>
          <w:ilvl w:val="0"/>
          <w:numId w:val="3"/>
        </w:numPr>
        <w:spacing w:after="120" w:line="240" w:lineRule="auto"/>
        <w:rPr>
          <w:rFonts w:ascii="Noto Sans" w:eastAsia="Noto Sans" w:hAnsi="Noto Sans" w:cs="Noto Sans"/>
          <w:color w:val="000000"/>
        </w:rPr>
      </w:pPr>
      <w:hyperlink r:id="rId13" w:history="1">
        <w:proofErr w:type="spellStart"/>
        <w:r w:rsidRPr="000A3603">
          <w:rPr>
            <w:rStyle w:val="Hipervnculo"/>
            <w:b/>
          </w:rPr>
          <w:t>Planilla</w:t>
        </w:r>
        <w:proofErr w:type="spellEnd"/>
        <w:r w:rsidRPr="000A3603">
          <w:rPr>
            <w:rStyle w:val="Hipervnculo"/>
            <w:b/>
          </w:rPr>
          <w:t xml:space="preserve"> </w:t>
        </w:r>
        <w:proofErr w:type="spellStart"/>
        <w:r w:rsidRPr="000A3603">
          <w:rPr>
            <w:rStyle w:val="Hipervnculo"/>
            <w:b/>
          </w:rPr>
          <w:t>Diagrama</w:t>
        </w:r>
        <w:proofErr w:type="spellEnd"/>
        <w:r w:rsidRPr="000A3603">
          <w:rPr>
            <w:rStyle w:val="Hipervnculo"/>
            <w:b/>
          </w:rPr>
          <w:t xml:space="preserve"> </w:t>
        </w:r>
        <w:proofErr w:type="spellStart"/>
        <w:r w:rsidRPr="000A3603">
          <w:rPr>
            <w:rStyle w:val="Hipervnculo"/>
            <w:b/>
          </w:rPr>
          <w:t>Relacional</w:t>
        </w:r>
        <w:proofErr w:type="spellEnd"/>
        <w:r w:rsidRPr="000A3603">
          <w:rPr>
            <w:rStyle w:val="Hipervnculo"/>
            <w:b/>
          </w:rPr>
          <w:t xml:space="preserve"> BD</w:t>
        </w:r>
      </w:hyperlink>
    </w:p>
    <w:p w14:paraId="52B9F969" w14:textId="24CB6CCB" w:rsidR="00AE33BE" w:rsidRDefault="00AE33BE" w:rsidP="00AE33BE">
      <w:pPr>
        <w:widowControl/>
        <w:numPr>
          <w:ilvl w:val="0"/>
          <w:numId w:val="3"/>
        </w:numPr>
        <w:spacing w:after="120" w:line="240" w:lineRule="auto"/>
        <w:rPr>
          <w:color w:val="000000"/>
        </w:rPr>
      </w:pPr>
      <w:hyperlink r:id="rId14" w:history="1">
        <w:proofErr w:type="spellStart"/>
        <w:r w:rsidRPr="003F1A26">
          <w:rPr>
            <w:rStyle w:val="Hipervnculo"/>
            <w:b/>
          </w:rPr>
          <w:t>Planilla</w:t>
        </w:r>
        <w:proofErr w:type="spellEnd"/>
        <w:r w:rsidRPr="003F1A26">
          <w:rPr>
            <w:rStyle w:val="Hipervnculo"/>
            <w:b/>
          </w:rPr>
          <w:t xml:space="preserve"> </w:t>
        </w:r>
        <w:proofErr w:type="spellStart"/>
        <w:r w:rsidRPr="003F1A26">
          <w:rPr>
            <w:rStyle w:val="Hipervnculo"/>
            <w:b/>
          </w:rPr>
          <w:t>Diagrama</w:t>
        </w:r>
        <w:proofErr w:type="spellEnd"/>
        <w:r w:rsidRPr="003F1A26">
          <w:rPr>
            <w:rStyle w:val="Hipervnculo"/>
            <w:b/>
          </w:rPr>
          <w:t xml:space="preserve"> </w:t>
        </w:r>
        <w:r w:rsidR="000A3603" w:rsidRPr="003F1A26">
          <w:rPr>
            <w:rStyle w:val="Hipervnculo"/>
            <w:b/>
          </w:rPr>
          <w:t xml:space="preserve">de </w:t>
        </w:r>
        <w:proofErr w:type="spellStart"/>
        <w:r w:rsidRPr="003F1A26">
          <w:rPr>
            <w:rStyle w:val="Hipervnculo"/>
            <w:b/>
          </w:rPr>
          <w:t>Secuencia</w:t>
        </w:r>
        <w:proofErr w:type="spellEnd"/>
      </w:hyperlink>
    </w:p>
    <w:p w14:paraId="43A21912" w14:textId="28F753C4" w:rsidR="00AE33BE" w:rsidRDefault="00AE33BE" w:rsidP="00AE33BE">
      <w:pPr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000000"/>
        </w:rPr>
      </w:pPr>
      <w:hyperlink r:id="rId15" w:history="1">
        <w:proofErr w:type="spellStart"/>
        <w:r w:rsidRPr="00172527">
          <w:rPr>
            <w:rStyle w:val="Hipervnculo"/>
            <w:b/>
          </w:rPr>
          <w:t>Planilla</w:t>
        </w:r>
        <w:proofErr w:type="spellEnd"/>
        <w:r w:rsidRPr="00172527">
          <w:rPr>
            <w:rStyle w:val="Hipervnculo"/>
            <w:b/>
          </w:rPr>
          <w:t xml:space="preserve"> </w:t>
        </w:r>
        <w:proofErr w:type="spellStart"/>
        <w:r w:rsidRPr="00172527">
          <w:rPr>
            <w:rStyle w:val="Hipervnculo"/>
            <w:b/>
          </w:rPr>
          <w:t>Diagrama</w:t>
        </w:r>
        <w:proofErr w:type="spellEnd"/>
        <w:r w:rsidRPr="00172527">
          <w:rPr>
            <w:rStyle w:val="Hipervnculo"/>
            <w:b/>
          </w:rPr>
          <w:t xml:space="preserve"> de </w:t>
        </w:r>
        <w:proofErr w:type="spellStart"/>
        <w:r w:rsidRPr="00172527">
          <w:rPr>
            <w:rStyle w:val="Hipervnculo"/>
            <w:b/>
          </w:rPr>
          <w:t>Despliegue</w:t>
        </w:r>
        <w:proofErr w:type="spellEnd"/>
      </w:hyperlink>
    </w:p>
    <w:p w14:paraId="085F2B95" w14:textId="5F8B00E3" w:rsidR="00F65CC4" w:rsidRDefault="00AE33BE" w:rsidP="00151045">
      <w:pPr>
        <w:pStyle w:val="Textoindependiente"/>
        <w:numPr>
          <w:ilvl w:val="0"/>
          <w:numId w:val="3"/>
        </w:numPr>
        <w:rPr>
          <w:noProof/>
          <w:lang w:val="es-ES"/>
        </w:rPr>
      </w:pPr>
      <w:hyperlink r:id="rId16" w:history="1">
        <w:proofErr w:type="spellStart"/>
        <w:r w:rsidRPr="003F1A26">
          <w:rPr>
            <w:rStyle w:val="Hipervnculo"/>
            <w:b/>
          </w:rPr>
          <w:t>Planilla</w:t>
        </w:r>
        <w:proofErr w:type="spellEnd"/>
        <w:r w:rsidRPr="003F1A26">
          <w:rPr>
            <w:rStyle w:val="Hipervnculo"/>
            <w:b/>
          </w:rPr>
          <w:t xml:space="preserve"> </w:t>
        </w:r>
        <w:proofErr w:type="spellStart"/>
        <w:r w:rsidRPr="003F1A26">
          <w:rPr>
            <w:rStyle w:val="Hipervnculo"/>
            <w:b/>
          </w:rPr>
          <w:t>Diagrama</w:t>
        </w:r>
        <w:proofErr w:type="spellEnd"/>
        <w:r w:rsidRPr="003F1A26">
          <w:rPr>
            <w:rStyle w:val="Hipervnculo"/>
            <w:b/>
          </w:rPr>
          <w:t xml:space="preserve"> de </w:t>
        </w:r>
        <w:proofErr w:type="spellStart"/>
        <w:r w:rsidRPr="003F1A26">
          <w:rPr>
            <w:rStyle w:val="Hipervnculo"/>
            <w:b/>
          </w:rPr>
          <w:t>Co</w:t>
        </w:r>
        <w:r w:rsidR="000A3603" w:rsidRPr="003F1A26">
          <w:rPr>
            <w:rStyle w:val="Hipervnculo"/>
            <w:b/>
          </w:rPr>
          <w:t>m</w:t>
        </w:r>
        <w:r w:rsidRPr="003F1A26">
          <w:rPr>
            <w:rStyle w:val="Hipervnculo"/>
            <w:b/>
          </w:rPr>
          <w:t>ponente</w:t>
        </w:r>
        <w:r w:rsidR="000A3603" w:rsidRPr="003F1A26">
          <w:rPr>
            <w:rStyle w:val="Hipervnculo"/>
            <w:b/>
          </w:rPr>
          <w:t>s</w:t>
        </w:r>
        <w:proofErr w:type="spellEnd"/>
      </w:hyperlink>
    </w:p>
    <w:p w14:paraId="15C2AAA7" w14:textId="77777777" w:rsidR="00151045" w:rsidRPr="00151045" w:rsidRDefault="00151045" w:rsidP="00151045">
      <w:pPr>
        <w:pStyle w:val="Textoindependiente"/>
        <w:numPr>
          <w:ilvl w:val="0"/>
          <w:numId w:val="3"/>
        </w:numPr>
        <w:rPr>
          <w:noProof/>
          <w:lang w:val="es-ES"/>
        </w:rPr>
      </w:pPr>
    </w:p>
    <w:p w14:paraId="4617B60A" w14:textId="77777777" w:rsidR="006E6A93" w:rsidRDefault="00ED3B81" w:rsidP="00A93783">
      <w:pPr>
        <w:pStyle w:val="EstiloTtulo2VerdanaJustificado"/>
        <w:rPr>
          <w:noProof/>
          <w:lang w:val="es-ES"/>
        </w:rPr>
      </w:pPr>
      <w:bookmarkStart w:id="26" w:name="_Toc214372033"/>
      <w:bookmarkStart w:id="27" w:name="_Toc214372191"/>
      <w:r w:rsidRPr="004871E0">
        <w:rPr>
          <w:noProof/>
          <w:lang w:val="es-ES"/>
        </w:rPr>
        <w:t>Resumen e</w:t>
      </w:r>
      <w:r w:rsidR="006E6A93" w:rsidRPr="004871E0">
        <w:rPr>
          <w:noProof/>
          <w:lang w:val="es-ES"/>
        </w:rPr>
        <w:t>jecutivo</w:t>
      </w:r>
      <w:bookmarkEnd w:id="26"/>
      <w:bookmarkEnd w:id="27"/>
      <w:r w:rsidR="006E6A93" w:rsidRPr="004871E0">
        <w:rPr>
          <w:noProof/>
          <w:lang w:val="es-ES"/>
        </w:rPr>
        <w:t xml:space="preserve"> </w:t>
      </w:r>
    </w:p>
    <w:p w14:paraId="16AF7F58" w14:textId="5C3D27B8" w:rsidR="00650D1D" w:rsidRPr="00B1325E" w:rsidRDefault="00B04EDC" w:rsidP="00B04EDC">
      <w:pPr>
        <w:pStyle w:val="EstiloTtulo2VerdanaJustificado"/>
        <w:numPr>
          <w:ilvl w:val="0"/>
          <w:numId w:val="0"/>
        </w:numPr>
        <w:rPr>
          <w:b w:val="0"/>
          <w:bCs w:val="0"/>
          <w:noProof/>
          <w:color w:val="auto"/>
          <w:sz w:val="20"/>
          <w:lang w:val="es-ES"/>
        </w:rPr>
      </w:pPr>
      <w:bookmarkStart w:id="28" w:name="_Toc214372034"/>
      <w:bookmarkStart w:id="29" w:name="_Toc214372192"/>
      <w:r w:rsidRPr="00B1325E">
        <w:rPr>
          <w:b w:val="0"/>
          <w:bCs w:val="0"/>
          <w:color w:val="auto"/>
          <w:sz w:val="20"/>
          <w:lang w:val="es-CL"/>
        </w:rPr>
        <w:t xml:space="preserve">En este documento podremos apreciar cómo se va a realizar la arquitectura de un proyecto sitio WEB, </w:t>
      </w:r>
      <w:r w:rsidRPr="00B1325E">
        <w:rPr>
          <w:b w:val="0"/>
          <w:bCs w:val="0"/>
          <w:color w:val="auto"/>
          <w:sz w:val="20"/>
          <w:lang w:val="es-CL"/>
        </w:rPr>
        <w:lastRenderedPageBreak/>
        <w:t>desde los requerimientos funcionales y no funcionales hasta los casos de uso extendido entre otro</w:t>
      </w:r>
      <w:bookmarkEnd w:id="28"/>
      <w:bookmarkEnd w:id="29"/>
    </w:p>
    <w:p w14:paraId="65B5010C" w14:textId="77777777" w:rsidR="00650D1D" w:rsidRDefault="00650D1D" w:rsidP="00650D1D">
      <w:pPr>
        <w:pStyle w:val="EstiloTtulo2VerdanaJustificado"/>
        <w:numPr>
          <w:ilvl w:val="0"/>
          <w:numId w:val="0"/>
        </w:numPr>
        <w:ind w:left="576"/>
        <w:rPr>
          <w:noProof/>
          <w:lang w:val="es-ES"/>
        </w:rPr>
      </w:pPr>
    </w:p>
    <w:p w14:paraId="6BF61E65" w14:textId="77777777" w:rsidR="00650D1D" w:rsidRPr="004871E0" w:rsidRDefault="00650D1D" w:rsidP="00650D1D">
      <w:pPr>
        <w:pStyle w:val="EstiloTtulo2VerdanaJustificado"/>
        <w:numPr>
          <w:ilvl w:val="0"/>
          <w:numId w:val="0"/>
        </w:numPr>
        <w:ind w:left="576"/>
        <w:rPr>
          <w:noProof/>
          <w:lang w:val="es-ES"/>
        </w:rPr>
      </w:pPr>
    </w:p>
    <w:bookmarkEnd w:id="19"/>
    <w:bookmarkEnd w:id="20"/>
    <w:bookmarkEnd w:id="21"/>
    <w:bookmarkEnd w:id="22"/>
    <w:bookmarkEnd w:id="23"/>
    <w:p w14:paraId="5BF8FE41" w14:textId="77777777" w:rsidR="00C26237" w:rsidRDefault="00C26237">
      <w:pPr>
        <w:widowControl/>
        <w:spacing w:line="240" w:lineRule="auto"/>
        <w:rPr>
          <w:b/>
          <w:bCs/>
          <w:noProof/>
          <w:color w:val="000080"/>
          <w:sz w:val="24"/>
          <w:lang w:val="es-ES"/>
        </w:rPr>
      </w:pPr>
      <w:r>
        <w:rPr>
          <w:noProof/>
          <w:lang w:val="es-ES"/>
        </w:rPr>
        <w:br w:type="page"/>
      </w:r>
    </w:p>
    <w:p w14:paraId="7A3EDD4D" w14:textId="77777777" w:rsidR="006E6A93" w:rsidRPr="004871E0" w:rsidRDefault="001F74C8" w:rsidP="00A93783">
      <w:pPr>
        <w:pStyle w:val="EstiloTtulo2VerdanaJustificado"/>
        <w:rPr>
          <w:noProof/>
          <w:lang w:val="es-ES"/>
        </w:rPr>
      </w:pPr>
      <w:bookmarkStart w:id="30" w:name="_Toc214372035"/>
      <w:bookmarkStart w:id="31" w:name="_Toc214372193"/>
      <w:r w:rsidRPr="004871E0">
        <w:rPr>
          <w:noProof/>
          <w:lang w:val="es-ES"/>
        </w:rPr>
        <w:lastRenderedPageBreak/>
        <w:t>Representación</w:t>
      </w:r>
      <w:bookmarkEnd w:id="30"/>
      <w:bookmarkEnd w:id="31"/>
    </w:p>
    <w:p w14:paraId="58BCBD12" w14:textId="4E5F9EA9" w:rsidR="001F74C8" w:rsidRPr="004871E0" w:rsidRDefault="001F74C8" w:rsidP="00357433">
      <w:pPr>
        <w:rPr>
          <w:bCs/>
          <w:noProof/>
          <w:lang w:val="es-ES"/>
        </w:rPr>
      </w:pPr>
      <w:r w:rsidRPr="004871E0">
        <w:rPr>
          <w:bCs/>
          <w:noProof/>
          <w:lang w:val="es-ES"/>
        </w:rPr>
        <w:t xml:space="preserve">La arquitectura del </w:t>
      </w:r>
      <w:r w:rsidR="003F3D30" w:rsidRPr="004871E0">
        <w:rPr>
          <w:bCs/>
          <w:noProof/>
          <w:lang w:val="es-ES"/>
        </w:rPr>
        <w:t xml:space="preserve">sistema </w:t>
      </w:r>
      <w:r w:rsidR="00152259" w:rsidRPr="00B1325E">
        <w:rPr>
          <w:b/>
          <w:bCs/>
          <w:noProof/>
          <w:color w:val="000000" w:themeColor="text1"/>
          <w:lang w:val="es-ES"/>
        </w:rPr>
        <w:t>NexoTech</w:t>
      </w:r>
      <w:r w:rsidR="00152259" w:rsidRPr="00152259">
        <w:rPr>
          <w:bCs/>
          <w:noProof/>
          <w:color w:val="00B0F0"/>
          <w:lang w:val="es-ES"/>
        </w:rPr>
        <w:t xml:space="preserve"> </w:t>
      </w:r>
      <w:r w:rsidRPr="004871E0">
        <w:rPr>
          <w:bCs/>
          <w:noProof/>
          <w:lang w:val="es-ES"/>
        </w:rPr>
        <w:t>está representada siguiendo el enfoque de del framework 4+1 y las recomendaciones del pr</w:t>
      </w:r>
      <w:r w:rsidR="003F3D30" w:rsidRPr="004871E0">
        <w:rPr>
          <w:bCs/>
          <w:noProof/>
          <w:lang w:val="es-ES"/>
        </w:rPr>
        <w:t>oceso unificado</w:t>
      </w:r>
      <w:r w:rsidRPr="004871E0">
        <w:rPr>
          <w:bCs/>
          <w:noProof/>
          <w:lang w:val="es-ES"/>
        </w:rPr>
        <w:t>. Las vistas incluidas en esta versión del documento son:</w:t>
      </w:r>
    </w:p>
    <w:p w14:paraId="5BAE3D2B" w14:textId="77777777" w:rsidR="003F3D30" w:rsidRPr="004871E0" w:rsidRDefault="003F3D30" w:rsidP="00357433">
      <w:pPr>
        <w:rPr>
          <w:bCs/>
          <w:noProof/>
          <w:lang w:val="es-ES"/>
        </w:rPr>
      </w:pPr>
    </w:p>
    <w:p w14:paraId="466D8E76" w14:textId="77777777" w:rsidR="001F74C8" w:rsidRDefault="001F74C8" w:rsidP="003F3D30">
      <w:pPr>
        <w:numPr>
          <w:ilvl w:val="0"/>
          <w:numId w:val="3"/>
        </w:numPr>
        <w:jc w:val="both"/>
        <w:rPr>
          <w:noProof/>
          <w:lang w:val="es-ES"/>
        </w:rPr>
      </w:pPr>
      <w:r w:rsidRPr="004871E0">
        <w:rPr>
          <w:b/>
          <w:noProof/>
          <w:lang w:val="es-ES"/>
        </w:rPr>
        <w:t>Vista de Escenarios</w:t>
      </w:r>
      <w:r w:rsidRPr="004871E0">
        <w:rPr>
          <w:noProof/>
          <w:lang w:val="es-ES"/>
        </w:rPr>
        <w:t>: Describe los casos de uso más significativos, presenta los actores y una descripción de sus casos de uso asociados. De igual forma describe los escenarios de calidad más relevantes para la arquitectura.</w:t>
      </w:r>
    </w:p>
    <w:p w14:paraId="73FF17A9" w14:textId="77777777" w:rsidR="006E26E9" w:rsidRDefault="006E26E9" w:rsidP="006E26E9">
      <w:pPr>
        <w:ind w:left="720"/>
        <w:jc w:val="both"/>
        <w:rPr>
          <w:noProof/>
          <w:lang w:val="es-ES"/>
        </w:rPr>
      </w:pPr>
    </w:p>
    <w:p w14:paraId="1C3BA396" w14:textId="77777777" w:rsidR="006E26E9" w:rsidRPr="006E26E9" w:rsidRDefault="006E26E9" w:rsidP="006E26E9">
      <w:pPr>
        <w:numPr>
          <w:ilvl w:val="0"/>
          <w:numId w:val="3"/>
        </w:numPr>
        <w:jc w:val="both"/>
        <w:rPr>
          <w:noProof/>
          <w:lang w:val="es-ES"/>
        </w:rPr>
      </w:pPr>
      <w:r w:rsidRPr="004871E0">
        <w:rPr>
          <w:b/>
          <w:noProof/>
          <w:lang w:val="es-ES"/>
        </w:rPr>
        <w:t>Vista de Procesos</w:t>
      </w:r>
      <w:r w:rsidRPr="004871E0">
        <w:rPr>
          <w:noProof/>
          <w:lang w:val="es-ES"/>
        </w:rPr>
        <w:t>: Describe los procesos involucrados para darle sentido a la ejecución del sistema, así como sus relaciones de comunicación y sincronización.</w:t>
      </w:r>
    </w:p>
    <w:p w14:paraId="36FF6844" w14:textId="77777777" w:rsidR="00524DB3" w:rsidRPr="004871E0" w:rsidRDefault="00524DB3" w:rsidP="003F3D30">
      <w:pPr>
        <w:jc w:val="both"/>
        <w:rPr>
          <w:noProof/>
          <w:lang w:val="es-ES"/>
        </w:rPr>
      </w:pPr>
    </w:p>
    <w:p w14:paraId="7F4FCA12" w14:textId="77777777" w:rsidR="001F74C8" w:rsidRDefault="001F74C8" w:rsidP="003F3D30">
      <w:pPr>
        <w:numPr>
          <w:ilvl w:val="0"/>
          <w:numId w:val="3"/>
        </w:numPr>
        <w:jc w:val="both"/>
        <w:rPr>
          <w:noProof/>
          <w:lang w:val="es-ES"/>
        </w:rPr>
      </w:pPr>
      <w:r w:rsidRPr="004871E0">
        <w:rPr>
          <w:b/>
          <w:noProof/>
          <w:lang w:val="es-ES"/>
        </w:rPr>
        <w:t>Vista Lógica</w:t>
      </w:r>
      <w:r w:rsidRPr="004871E0">
        <w:rPr>
          <w:noProof/>
          <w:lang w:val="es-ES"/>
        </w:rPr>
        <w:t>: Describe la arquitectura del sistema presentando varios niveles de refinamiento. Indica los módulos lógicos principales, sus responsabilidades y dependencias</w:t>
      </w:r>
      <w:r w:rsidR="00DC258C">
        <w:rPr>
          <w:noProof/>
          <w:lang w:val="es-ES"/>
        </w:rPr>
        <w:t>.</w:t>
      </w:r>
    </w:p>
    <w:p w14:paraId="33081EC8" w14:textId="77777777" w:rsidR="009D02E2" w:rsidRDefault="009D02E2" w:rsidP="009D02E2">
      <w:pPr>
        <w:pStyle w:val="Prrafodelista"/>
        <w:rPr>
          <w:noProof/>
          <w:lang w:val="es-ES"/>
        </w:rPr>
      </w:pPr>
    </w:p>
    <w:p w14:paraId="5991BD70" w14:textId="77777777" w:rsidR="009D02E2" w:rsidRPr="009D02E2" w:rsidRDefault="009D02E2" w:rsidP="009D02E2">
      <w:pPr>
        <w:numPr>
          <w:ilvl w:val="0"/>
          <w:numId w:val="3"/>
        </w:numPr>
        <w:jc w:val="both"/>
        <w:rPr>
          <w:noProof/>
          <w:lang w:val="es-ES"/>
        </w:rPr>
      </w:pPr>
      <w:r w:rsidRPr="004871E0">
        <w:rPr>
          <w:b/>
          <w:noProof/>
          <w:lang w:val="es-ES"/>
        </w:rPr>
        <w:t xml:space="preserve">Vista de </w:t>
      </w:r>
      <w:r>
        <w:rPr>
          <w:b/>
          <w:noProof/>
          <w:lang w:val="es-ES"/>
        </w:rPr>
        <w:t>Desarrollo o Despliegue</w:t>
      </w:r>
      <w:r w:rsidRPr="004871E0">
        <w:rPr>
          <w:noProof/>
          <w:lang w:val="es-ES"/>
        </w:rPr>
        <w:t>: Describe los componentes de deployment construidos y sus dependencias.</w:t>
      </w:r>
    </w:p>
    <w:p w14:paraId="471D6946" w14:textId="77777777" w:rsidR="00524DB3" w:rsidRPr="004871E0" w:rsidRDefault="00524DB3" w:rsidP="003F3D30">
      <w:pPr>
        <w:ind w:left="360"/>
        <w:jc w:val="both"/>
        <w:rPr>
          <w:noProof/>
          <w:lang w:val="es-ES"/>
        </w:rPr>
      </w:pPr>
    </w:p>
    <w:p w14:paraId="4E5C785F" w14:textId="77777777" w:rsidR="006E26E9" w:rsidRPr="004871E0" w:rsidRDefault="006E26E9" w:rsidP="006E26E9">
      <w:pPr>
        <w:numPr>
          <w:ilvl w:val="0"/>
          <w:numId w:val="3"/>
        </w:numPr>
        <w:jc w:val="both"/>
        <w:rPr>
          <w:noProof/>
          <w:lang w:val="es-ES"/>
        </w:rPr>
      </w:pPr>
      <w:r>
        <w:rPr>
          <w:b/>
          <w:noProof/>
          <w:lang w:val="es-ES"/>
        </w:rPr>
        <w:t>Vista Fisica</w:t>
      </w:r>
      <w:r w:rsidRPr="004871E0">
        <w:rPr>
          <w:noProof/>
          <w:lang w:val="es-ES"/>
        </w:rPr>
        <w:t>: Describe restricciones tecnológicas, normativas, estándares, etc., los cuales influyen sobre las decisiones arquitectónicas, del producto y del proceso de desarrollo.</w:t>
      </w:r>
    </w:p>
    <w:p w14:paraId="4C82BB76" w14:textId="77777777" w:rsidR="00524DB3" w:rsidRPr="004871E0" w:rsidRDefault="00524DB3" w:rsidP="003F3D30">
      <w:pPr>
        <w:ind w:left="360"/>
        <w:jc w:val="both"/>
        <w:rPr>
          <w:noProof/>
          <w:lang w:val="es-ES"/>
        </w:rPr>
      </w:pPr>
    </w:p>
    <w:p w14:paraId="4E5E8DBC" w14:textId="77777777" w:rsidR="00B23533" w:rsidRPr="004871E0" w:rsidRDefault="00B23533" w:rsidP="00B23533">
      <w:pPr>
        <w:pStyle w:val="EstiloTtulo1VerdanaJustificado"/>
        <w:numPr>
          <w:ilvl w:val="0"/>
          <w:numId w:val="0"/>
        </w:numPr>
        <w:rPr>
          <w:b w:val="0"/>
          <w:bCs w:val="0"/>
          <w:noProof/>
          <w:color w:val="auto"/>
          <w:sz w:val="20"/>
          <w:lang w:val="es-ES"/>
        </w:rPr>
      </w:pPr>
    </w:p>
    <w:p w14:paraId="1C704668" w14:textId="77777777" w:rsidR="009D481E" w:rsidRPr="004871E0" w:rsidRDefault="009D481E" w:rsidP="009D481E">
      <w:pPr>
        <w:pStyle w:val="EstiloTtulo1VerdanaJustificado"/>
        <w:numPr>
          <w:ilvl w:val="0"/>
          <w:numId w:val="0"/>
        </w:numPr>
        <w:jc w:val="center"/>
        <w:rPr>
          <w:b w:val="0"/>
          <w:bCs w:val="0"/>
          <w:noProof/>
          <w:color w:val="auto"/>
          <w:sz w:val="20"/>
          <w:lang w:val="es-ES"/>
        </w:rPr>
      </w:pPr>
    </w:p>
    <w:p w14:paraId="1A49C6D8" w14:textId="77777777" w:rsidR="00B23533" w:rsidRPr="004871E0" w:rsidRDefault="00B23533" w:rsidP="00B23533">
      <w:pPr>
        <w:pStyle w:val="EstiloTtulo1VerdanaJustificado"/>
        <w:ind w:left="431" w:hanging="431"/>
        <w:rPr>
          <w:noProof/>
          <w:lang w:val="es-ES"/>
        </w:rPr>
      </w:pPr>
      <w:r w:rsidRPr="004871E0">
        <w:rPr>
          <w:noProof/>
          <w:lang w:val="es-ES"/>
        </w:rPr>
        <w:br w:type="page"/>
      </w:r>
      <w:bookmarkStart w:id="32" w:name="_Toc214372036"/>
      <w:bookmarkStart w:id="33" w:name="_Toc214372194"/>
      <w:r w:rsidRPr="004871E0">
        <w:rPr>
          <w:noProof/>
          <w:lang w:val="es-ES"/>
        </w:rPr>
        <w:lastRenderedPageBreak/>
        <w:t>Metas y Restricciones de la Arquitectura</w:t>
      </w:r>
      <w:bookmarkEnd w:id="32"/>
      <w:bookmarkEnd w:id="33"/>
    </w:p>
    <w:p w14:paraId="1B5E15C0" w14:textId="77777777" w:rsidR="009C5723" w:rsidRPr="00751B20" w:rsidRDefault="009C5723" w:rsidP="00751B20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 xml:space="preserve">A </w:t>
      </w:r>
      <w:r w:rsidR="00D40728" w:rsidRPr="004871E0">
        <w:rPr>
          <w:noProof/>
          <w:lang w:val="es-ES"/>
        </w:rPr>
        <w:t>continuación,</w:t>
      </w:r>
      <w:r w:rsidRPr="004871E0">
        <w:rPr>
          <w:noProof/>
          <w:lang w:val="es-ES"/>
        </w:rPr>
        <w:t xml:space="preserve"> se revisan las metas y restricciones de la arquitectura.</w:t>
      </w:r>
    </w:p>
    <w:p w14:paraId="037532F5" w14:textId="77777777" w:rsidR="00AA76C5" w:rsidRPr="004871E0" w:rsidRDefault="00AA76C5" w:rsidP="00AA76C5">
      <w:pPr>
        <w:pStyle w:val="EstiloTtulo2VerdanaJustificado"/>
        <w:rPr>
          <w:noProof/>
          <w:lang w:val="es-ES"/>
        </w:rPr>
      </w:pPr>
      <w:bookmarkStart w:id="34" w:name="_Toc214372037"/>
      <w:bookmarkStart w:id="35" w:name="_Toc214372195"/>
      <w:r w:rsidRPr="004871E0">
        <w:rPr>
          <w:noProof/>
          <w:lang w:val="es-ES"/>
        </w:rPr>
        <w:t>Metas de la arquitectura</w:t>
      </w:r>
      <w:bookmarkEnd w:id="34"/>
      <w:bookmarkEnd w:id="35"/>
    </w:p>
    <w:p w14:paraId="154A596F" w14:textId="3E996AB8" w:rsidR="00C45A6C" w:rsidRDefault="00265184" w:rsidP="005F2F30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 xml:space="preserve">De </w:t>
      </w:r>
      <w:r w:rsidR="005E53BB" w:rsidRPr="004871E0">
        <w:rPr>
          <w:noProof/>
          <w:lang w:val="es-ES"/>
        </w:rPr>
        <w:t>acuerdo</w:t>
      </w:r>
      <w:r w:rsidR="00000599" w:rsidRPr="004871E0">
        <w:rPr>
          <w:noProof/>
          <w:lang w:val="es-ES"/>
        </w:rPr>
        <w:t xml:space="preserve"> </w:t>
      </w:r>
      <w:r w:rsidR="005E53BB" w:rsidRPr="004871E0">
        <w:rPr>
          <w:noProof/>
          <w:lang w:val="es-ES"/>
        </w:rPr>
        <w:t xml:space="preserve">a las reuniones y al análisis de los requerimientos, se listan </w:t>
      </w:r>
      <w:r w:rsidRPr="004871E0">
        <w:rPr>
          <w:noProof/>
          <w:lang w:val="es-ES"/>
        </w:rPr>
        <w:t xml:space="preserve">los principales </w:t>
      </w:r>
      <w:r w:rsidR="005E53BB" w:rsidRPr="004871E0">
        <w:rPr>
          <w:noProof/>
          <w:lang w:val="es-ES"/>
        </w:rPr>
        <w:t>conductores</w:t>
      </w:r>
      <w:r w:rsidRPr="004871E0">
        <w:rPr>
          <w:noProof/>
          <w:lang w:val="es-ES"/>
        </w:rPr>
        <w:t xml:space="preserve"> iniciales de la arquitectura los cuales corresponden a las metas arquitectónicas iniciales</w:t>
      </w:r>
      <w:r w:rsidR="00F37712">
        <w:rPr>
          <w:noProof/>
          <w:lang w:val="es-ES"/>
        </w:rPr>
        <w:t xml:space="preserve"> ( atributos de calidad)</w:t>
      </w:r>
    </w:p>
    <w:p w14:paraId="75F0FFA2" w14:textId="77777777" w:rsidR="00C45A6C" w:rsidRPr="004871E0" w:rsidRDefault="00C45A6C" w:rsidP="005F2F30">
      <w:pPr>
        <w:jc w:val="both"/>
        <w:rPr>
          <w:noProof/>
          <w:lang w:val="es-ES"/>
        </w:rPr>
      </w:pPr>
    </w:p>
    <w:p w14:paraId="4105AA9F" w14:textId="1EEEDA60" w:rsidR="00AE33BE" w:rsidRPr="00C45A6C" w:rsidRDefault="00AE33BE" w:rsidP="00AE33BE">
      <w:pPr>
        <w:widowControl/>
        <w:spacing w:line="240" w:lineRule="auto"/>
        <w:jc w:val="center"/>
        <w:rPr>
          <w:rFonts w:cs="Arial"/>
        </w:rPr>
      </w:pPr>
      <w:proofErr w:type="spellStart"/>
      <w:r w:rsidRPr="00C45A6C">
        <w:rPr>
          <w:rFonts w:eastAsia="Calibri" w:cs="Arial"/>
          <w:b/>
          <w:color w:val="2E74B5"/>
        </w:rPr>
        <w:t>Atributos</w:t>
      </w:r>
      <w:proofErr w:type="spellEnd"/>
      <w:r w:rsidRPr="00C45A6C">
        <w:rPr>
          <w:rFonts w:eastAsia="Calibri" w:cs="Arial"/>
          <w:b/>
          <w:color w:val="2E74B5"/>
        </w:rPr>
        <w:t xml:space="preserve"> de </w:t>
      </w:r>
      <w:r w:rsidR="00172527" w:rsidRPr="00C45A6C">
        <w:rPr>
          <w:rFonts w:eastAsia="Calibri" w:cs="Arial"/>
          <w:b/>
          <w:color w:val="2E74B5"/>
        </w:rPr>
        <w:t>Calidad</w:t>
      </w:r>
    </w:p>
    <w:p w14:paraId="116F5FDE" w14:textId="77777777" w:rsidR="00AE33BE" w:rsidRPr="00C45A6C" w:rsidRDefault="00AE33BE" w:rsidP="00AE33BE">
      <w:pPr>
        <w:widowControl/>
        <w:spacing w:line="240" w:lineRule="auto"/>
        <w:rPr>
          <w:rFonts w:cs="Arial"/>
        </w:rPr>
      </w:pPr>
    </w:p>
    <w:tbl>
      <w:tblPr>
        <w:tblW w:w="9283" w:type="dxa"/>
        <w:tblLayout w:type="fixed"/>
        <w:tblLook w:val="0400" w:firstRow="0" w:lastRow="0" w:firstColumn="0" w:lastColumn="0" w:noHBand="0" w:noVBand="1"/>
      </w:tblPr>
      <w:tblGrid>
        <w:gridCol w:w="470"/>
        <w:gridCol w:w="2342"/>
        <w:gridCol w:w="2577"/>
        <w:gridCol w:w="3894"/>
      </w:tblGrid>
      <w:tr w:rsidR="00AE33BE" w:rsidRPr="00C45A6C" w14:paraId="568AE61D" w14:textId="77777777" w:rsidTr="00AE33BE">
        <w:trPr>
          <w:trHeight w:val="420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BD93C6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b/>
                <w:color w:val="2E74B5"/>
              </w:rPr>
              <w:t>Nº 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DB01C0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b/>
                <w:color w:val="2E74B5"/>
              </w:rPr>
              <w:t>Requerimiento</w:t>
            </w:r>
            <w:proofErr w:type="spellEnd"/>
            <w:r w:rsidRPr="00C45A6C">
              <w:rPr>
                <w:rFonts w:eastAsia="Calibri" w:cs="Arial"/>
                <w:b/>
                <w:color w:val="2E74B5"/>
              </w:rPr>
              <w:t xml:space="preserve"> </w:t>
            </w:r>
            <w:proofErr w:type="spellStart"/>
            <w:r w:rsidRPr="00C45A6C">
              <w:rPr>
                <w:rFonts w:eastAsia="Calibri" w:cs="Arial"/>
                <w:b/>
                <w:color w:val="2E74B5"/>
              </w:rPr>
              <w:t>solicitado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EEF1A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b/>
                <w:color w:val="2E74B5"/>
              </w:rPr>
              <w:t>Atributo</w:t>
            </w:r>
            <w:proofErr w:type="spellEnd"/>
            <w:r w:rsidRPr="00C45A6C">
              <w:rPr>
                <w:rFonts w:eastAsia="Calibri" w:cs="Arial"/>
                <w:b/>
                <w:color w:val="2E74B5"/>
              </w:rPr>
              <w:t xml:space="preserve"> de </w:t>
            </w:r>
            <w:proofErr w:type="spellStart"/>
            <w:r w:rsidRPr="00C45A6C">
              <w:rPr>
                <w:rFonts w:eastAsia="Calibri" w:cs="Arial"/>
                <w:b/>
                <w:color w:val="2E74B5"/>
              </w:rPr>
              <w:t>calidad</w:t>
            </w:r>
            <w:proofErr w:type="spellEnd"/>
            <w:r w:rsidRPr="00C45A6C">
              <w:rPr>
                <w:rFonts w:eastAsia="Calibri" w:cs="Arial"/>
                <w:b/>
                <w:color w:val="2E74B5"/>
              </w:rPr>
              <w:t xml:space="preserve"> </w:t>
            </w:r>
            <w:proofErr w:type="spellStart"/>
            <w:r w:rsidRPr="00C45A6C">
              <w:rPr>
                <w:rFonts w:eastAsia="Calibri" w:cs="Arial"/>
                <w:b/>
                <w:color w:val="2E74B5"/>
              </w:rPr>
              <w:t>asociado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8795CE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b/>
                <w:color w:val="2E74B5"/>
              </w:rPr>
              <w:t>Justificación</w:t>
            </w:r>
            <w:proofErr w:type="spellEnd"/>
          </w:p>
        </w:tc>
      </w:tr>
      <w:tr w:rsidR="00AE33BE" w:rsidRPr="00C45A6C" w14:paraId="4D48C001" w14:textId="77777777" w:rsidTr="00AE33BE">
        <w:trPr>
          <w:trHeight w:val="1001"/>
          <w:tblHeader/>
        </w:trPr>
        <w:tc>
          <w:tcPr>
            <w:tcW w:w="4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AABE21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1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B86E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Coexistir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con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otros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sistemas</w:t>
            </w:r>
            <w:proofErr w:type="spellEnd"/>
          </w:p>
        </w:tc>
        <w:tc>
          <w:tcPr>
            <w:tcW w:w="25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C0F88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Interoperabilidad</w:t>
            </w:r>
            <w:proofErr w:type="spellEnd"/>
          </w:p>
        </w:tc>
        <w:tc>
          <w:tcPr>
            <w:tcW w:w="38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FC9765" w14:textId="1719F840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 xml:space="preserve">El sistema debe integrarse e interactuar armónicamente con el sistema de </w:t>
            </w:r>
            <w:r w:rsidR="007C398B" w:rsidRPr="00C45A6C">
              <w:rPr>
                <w:rFonts w:eastAsia="Calibri" w:cs="Arial"/>
                <w:color w:val="000000"/>
                <w:lang w:val="es-CL"/>
              </w:rPr>
              <w:t>Pago</w:t>
            </w:r>
          </w:p>
        </w:tc>
      </w:tr>
      <w:tr w:rsidR="00AE33BE" w:rsidRPr="00C45A6C" w14:paraId="0F5E970E" w14:textId="77777777" w:rsidTr="00AE33BE">
        <w:trPr>
          <w:trHeight w:val="586"/>
          <w:tblHeader/>
        </w:trPr>
        <w:tc>
          <w:tcPr>
            <w:tcW w:w="4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FAB6AF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2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F4CFC" w14:textId="394BD70E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Aplicación</w:t>
            </w:r>
            <w:proofErr w:type="spellEnd"/>
            <w:r w:rsidRPr="00C45A6C">
              <w:rPr>
                <w:rFonts w:eastAsia="Calibri" w:cs="Arial"/>
                <w:color w:val="000000"/>
                <w:highlight w:val="white"/>
              </w:rPr>
              <w:t xml:space="preserve"> Web 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951AA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Portabilidad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Facilidad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Instalación</w:t>
            </w:r>
            <w:proofErr w:type="spellEnd"/>
          </w:p>
        </w:tc>
        <w:tc>
          <w:tcPr>
            <w:tcW w:w="389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3EB2CF" w14:textId="2FD068AC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highlight w:val="white"/>
                <w:lang w:val="es-CL"/>
              </w:rPr>
              <w:t>El sistema debe estar implementado como aplicación web</w:t>
            </w:r>
          </w:p>
        </w:tc>
      </w:tr>
      <w:tr w:rsidR="00AE33BE" w:rsidRPr="00C45A6C" w14:paraId="16030AC5" w14:textId="77777777" w:rsidTr="00AE33BE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D59E1F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3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1FE148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  <w:highlight w:val="white"/>
              </w:rPr>
              <w:t>Sistema Amigable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124EB6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Atractividad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6287DE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ser fácil de usar para los usuarios</w:t>
            </w:r>
          </w:p>
        </w:tc>
      </w:tr>
      <w:tr w:rsidR="00AE33BE" w:rsidRPr="00C45A6C" w14:paraId="0CF00218" w14:textId="77777777" w:rsidTr="00AE33BE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C0E71C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4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6ED1D9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Tolerante</w:t>
            </w:r>
            <w:proofErr w:type="spellEnd"/>
            <w:r w:rsidRPr="00C45A6C">
              <w:rPr>
                <w:rFonts w:eastAsia="Calibri" w:cs="Arial"/>
                <w:color w:val="000000"/>
                <w:highlight w:val="white"/>
              </w:rPr>
              <w:t xml:space="preserve"> a </w:t>
            </w: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Fallos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753FE9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Fiabilidad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Tolerante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a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fallos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218B75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tolerar los fallos o errores al manipular los datos</w:t>
            </w:r>
          </w:p>
        </w:tc>
      </w:tr>
      <w:tr w:rsidR="00AE33BE" w:rsidRPr="00C45A6C" w14:paraId="7A7519C2" w14:textId="77777777" w:rsidTr="00AE33BE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CFD20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5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D7AD7C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  <w:highlight w:val="white"/>
              </w:rPr>
              <w:t xml:space="preserve">Sistema </w:t>
            </w: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Preciso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274770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Precisión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EC61EA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ser preciso en sus procedimientos o cálculos</w:t>
            </w:r>
          </w:p>
        </w:tc>
      </w:tr>
      <w:tr w:rsidR="00AE33BE" w:rsidRPr="00C45A6C" w14:paraId="3D5BFCA8" w14:textId="77777777" w:rsidTr="00AE33BE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A19D0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6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6D47F4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  <w:highlight w:val="white"/>
              </w:rPr>
              <w:t xml:space="preserve">Idioma </w:t>
            </w: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Entendible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6E6489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Inteligible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13B036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estar en un idioma entendible para el usuario</w:t>
            </w:r>
          </w:p>
        </w:tc>
      </w:tr>
      <w:tr w:rsidR="00AE33BE" w:rsidRPr="00C45A6C" w14:paraId="4DC62819" w14:textId="77777777" w:rsidTr="00AE33BE">
        <w:trPr>
          <w:trHeight w:val="674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F88862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7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94D8CA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Funcionamiento</w:t>
            </w:r>
            <w:proofErr w:type="spellEnd"/>
            <w:r w:rsidRPr="00C45A6C">
              <w:rPr>
                <w:rFonts w:eastAsia="Calibri" w:cs="Arial"/>
                <w:color w:val="000000"/>
                <w:highlight w:val="white"/>
              </w:rPr>
              <w:t xml:space="preserve"> 24/7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4D9846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Mantenibilidad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Estabilidad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D77591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estar en línea en todo momento</w:t>
            </w:r>
          </w:p>
        </w:tc>
      </w:tr>
      <w:tr w:rsidR="00AE33BE" w:rsidRPr="00C45A6C" w14:paraId="22F47860" w14:textId="77777777" w:rsidTr="00AE33BE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FD1AA1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8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35A46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  <w:highlight w:val="white"/>
              </w:rPr>
              <w:t xml:space="preserve">Sistema </w:t>
            </w: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Eficiente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AE35B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Eficiencia - Cumplimiento de la Eficiencia</w:t>
            </w:r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50EF2E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entregar una respuesta inmediata de datos y rápida.</w:t>
            </w:r>
          </w:p>
        </w:tc>
      </w:tr>
      <w:tr w:rsidR="00AE33BE" w:rsidRPr="00C45A6C" w14:paraId="09486FFB" w14:textId="77777777" w:rsidTr="00AE33BE">
        <w:trPr>
          <w:trHeight w:val="595"/>
          <w:tblHeader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BACB5A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r w:rsidRPr="00C45A6C">
              <w:rPr>
                <w:rFonts w:eastAsia="Calibri" w:cs="Arial"/>
                <w:color w:val="000000"/>
              </w:rPr>
              <w:t>9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17F251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Intuitivo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7F739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Facilidad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Aprendizaje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9431D5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  <w:b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será de uso simple, mediante imágenes o iconos</w:t>
            </w:r>
          </w:p>
        </w:tc>
      </w:tr>
      <w:tr w:rsidR="00AE33BE" w:rsidRPr="00C45A6C" w14:paraId="1C6F02C2" w14:textId="77777777" w:rsidTr="00AE33BE">
        <w:trPr>
          <w:trHeight w:val="59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C9B1E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r w:rsidRPr="00C45A6C">
              <w:rPr>
                <w:rFonts w:eastAsia="Calibri" w:cs="Arial"/>
                <w:color w:val="000000"/>
              </w:rPr>
              <w:t>10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D7AAD0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C45A6C">
              <w:rPr>
                <w:rFonts w:eastAsia="Calibri" w:cs="Arial"/>
                <w:color w:val="000000"/>
                <w:highlight w:val="white"/>
                <w:lang w:val="es-CL"/>
              </w:rPr>
              <w:t>Sistema con tamaño de letra acorde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C0AA07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Inteligible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47BEC9" w14:textId="77777777" w:rsidR="00AE33BE" w:rsidRPr="00C45A6C" w:rsidRDefault="00AE33BE" w:rsidP="00145E1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tener una letra entendible</w:t>
            </w:r>
          </w:p>
        </w:tc>
      </w:tr>
      <w:tr w:rsidR="00AE33BE" w:rsidRPr="00C45A6C" w14:paraId="7D950DCF" w14:textId="77777777" w:rsidTr="00AE33BE">
        <w:trPr>
          <w:trHeight w:val="868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C988DE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r w:rsidRPr="00C45A6C">
              <w:rPr>
                <w:rFonts w:eastAsia="Calibri" w:cs="Arial"/>
                <w:color w:val="000000"/>
              </w:rPr>
              <w:t>11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9495EB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C45A6C">
              <w:rPr>
                <w:rFonts w:eastAsia="Calibri" w:cs="Arial"/>
                <w:color w:val="000000"/>
                <w:highlight w:val="white"/>
              </w:rPr>
              <w:t>Modular</w:t>
            </w:r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486071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Mantenibilidad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Cambiabilidad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A8A37F" w14:textId="77777777" w:rsidR="00AE33BE" w:rsidRPr="00C45A6C" w:rsidRDefault="00AE33BE" w:rsidP="00145E1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estar construido en módulos para su fácil mantención</w:t>
            </w:r>
          </w:p>
        </w:tc>
      </w:tr>
      <w:tr w:rsidR="00AE33BE" w:rsidRPr="00C45A6C" w14:paraId="726F0B97" w14:textId="77777777" w:rsidTr="00AE33BE">
        <w:trPr>
          <w:trHeight w:val="64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3FB3C3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r w:rsidRPr="00C45A6C">
              <w:rPr>
                <w:rFonts w:eastAsia="Calibri" w:cs="Arial"/>
                <w:color w:val="000000"/>
              </w:rPr>
              <w:t>12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E01987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C45A6C">
              <w:rPr>
                <w:rFonts w:eastAsia="Calibri" w:cs="Arial"/>
                <w:color w:val="000000"/>
                <w:highlight w:val="white"/>
              </w:rPr>
              <w:t>Seguridad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403A25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Seguridad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0358B6" w14:textId="77777777" w:rsidR="00AE33BE" w:rsidRPr="00C45A6C" w:rsidRDefault="00AE33BE" w:rsidP="00145E1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debe asegurar los datos y controlar el acceso</w:t>
            </w:r>
          </w:p>
        </w:tc>
      </w:tr>
      <w:tr w:rsidR="00AE33BE" w:rsidRPr="00C45A6C" w14:paraId="3AB63F89" w14:textId="77777777" w:rsidTr="00AE33BE">
        <w:trPr>
          <w:trHeight w:val="623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1C9904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r w:rsidRPr="00C45A6C">
              <w:rPr>
                <w:rFonts w:eastAsia="Calibri" w:cs="Arial"/>
                <w:color w:val="000000"/>
              </w:rPr>
              <w:t>13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26FD5A" w14:textId="77777777" w:rsidR="00AE33BE" w:rsidRPr="00C45A6C" w:rsidRDefault="00AE33BE" w:rsidP="00145E1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Visualización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los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Reportes</w:t>
            </w:r>
            <w:proofErr w:type="spellEnd"/>
          </w:p>
        </w:tc>
        <w:tc>
          <w:tcPr>
            <w:tcW w:w="2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D249CC" w14:textId="77777777" w:rsidR="00AE33BE" w:rsidRPr="00C45A6C" w:rsidRDefault="00AE33BE" w:rsidP="00145E18">
            <w:pPr>
              <w:widowControl/>
              <w:spacing w:line="240" w:lineRule="auto"/>
              <w:jc w:val="center"/>
              <w:rPr>
                <w:rFonts w:cs="Arial"/>
              </w:rPr>
            </w:pPr>
            <w:proofErr w:type="spellStart"/>
            <w:r w:rsidRPr="00C45A6C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C45A6C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C45A6C">
              <w:rPr>
                <w:rFonts w:eastAsia="Calibri" w:cs="Arial"/>
                <w:color w:val="000000"/>
              </w:rPr>
              <w:t>Idoneidad</w:t>
            </w:r>
            <w:proofErr w:type="spellEnd"/>
          </w:p>
        </w:tc>
        <w:tc>
          <w:tcPr>
            <w:tcW w:w="3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660AB9" w14:textId="77777777" w:rsidR="00AE33BE" w:rsidRPr="00C45A6C" w:rsidRDefault="00AE33BE" w:rsidP="00145E1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C45A6C">
              <w:rPr>
                <w:rFonts w:eastAsia="Calibri" w:cs="Arial"/>
                <w:color w:val="000000"/>
                <w:lang w:val="es-CL"/>
              </w:rPr>
              <w:t>El sistema permitirá visualizar y generar reportes en PDF y Excel</w:t>
            </w:r>
          </w:p>
        </w:tc>
      </w:tr>
    </w:tbl>
    <w:p w14:paraId="216FB39F" w14:textId="77590075" w:rsidR="00C45A6C" w:rsidRPr="00C45A6C" w:rsidRDefault="00AA76C5" w:rsidP="00C45A6C">
      <w:pPr>
        <w:pStyle w:val="EstiloTtulo2VerdanaJustificado"/>
        <w:rPr>
          <w:noProof/>
          <w:lang w:val="es-ES"/>
        </w:rPr>
      </w:pPr>
      <w:bookmarkStart w:id="36" w:name="_Toc214372038"/>
      <w:bookmarkStart w:id="37" w:name="_Toc214372196"/>
      <w:r w:rsidRPr="00C45A6C">
        <w:rPr>
          <w:noProof/>
          <w:lang w:val="es-ES"/>
        </w:rPr>
        <w:lastRenderedPageBreak/>
        <w:t>Restricciones de la Arquitectura</w:t>
      </w:r>
      <w:bookmarkEnd w:id="36"/>
      <w:bookmarkEnd w:id="37"/>
    </w:p>
    <w:p w14:paraId="299F1E65" w14:textId="77777777" w:rsidR="00C45A6C" w:rsidRPr="00C45A6C" w:rsidRDefault="00C45A6C" w:rsidP="00C45A6C">
      <w:pPr>
        <w:pStyle w:val="EstiloTtulo2VerdanaJustificado"/>
        <w:numPr>
          <w:ilvl w:val="0"/>
          <w:numId w:val="0"/>
        </w:numPr>
        <w:rPr>
          <w:noProof/>
          <w:lang w:val="es-ES"/>
        </w:rPr>
      </w:pPr>
    </w:p>
    <w:p w14:paraId="4D65B958" w14:textId="069719FC" w:rsidR="00265184" w:rsidRPr="004871E0" w:rsidRDefault="00605DDC" w:rsidP="000B79C8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Existen restricciones que han sido levantadas con los stakeholders, las cuales se presentan a continuación:</w:t>
      </w:r>
    </w:p>
    <w:p w14:paraId="52844121" w14:textId="77777777" w:rsidR="00E2102B" w:rsidRPr="004871E0" w:rsidRDefault="00E2102B" w:rsidP="00E2102B">
      <w:pPr>
        <w:ind w:left="360"/>
        <w:rPr>
          <w:noProof/>
          <w:lang w:val="es-ES"/>
        </w:rPr>
      </w:pPr>
    </w:p>
    <w:p w14:paraId="5976789D" w14:textId="77777777" w:rsidR="00152259" w:rsidRPr="00EA7E0B" w:rsidRDefault="00152259" w:rsidP="00152259">
      <w:pPr>
        <w:widowControl/>
        <w:numPr>
          <w:ilvl w:val="0"/>
          <w:numId w:val="36"/>
        </w:numPr>
        <w:spacing w:line="240" w:lineRule="auto"/>
        <w:rPr>
          <w:rFonts w:ascii="Noto Sans" w:eastAsia="Noto Sans" w:hAnsi="Noto Sans" w:cs="Noto Sans"/>
          <w:color w:val="000000"/>
          <w:lang w:val="es-CL"/>
        </w:rPr>
      </w:pPr>
      <w:r w:rsidRPr="0009365A">
        <w:rPr>
          <w:b/>
          <w:color w:val="000000"/>
          <w:lang w:val="es-CL"/>
        </w:rPr>
        <w:t>Tiempo de construcción</w:t>
      </w:r>
      <w:r w:rsidRPr="0009365A">
        <w:rPr>
          <w:color w:val="000000"/>
          <w:lang w:val="es-CL"/>
        </w:rPr>
        <w:t xml:space="preserve">: se cuenta con un plazo de tiempo para su construcción, </w:t>
      </w:r>
      <w:r w:rsidRPr="00B1325E">
        <w:rPr>
          <w:b/>
          <w:color w:val="000000" w:themeColor="text1"/>
          <w:lang w:val="es-CL"/>
        </w:rPr>
        <w:t>8</w:t>
      </w:r>
      <w:r w:rsidRPr="0009365A">
        <w:rPr>
          <w:color w:val="000000"/>
          <w:lang w:val="es-CL"/>
        </w:rPr>
        <w:t xml:space="preserve"> semanas según la planificación.</w:t>
      </w:r>
      <w:r w:rsidRPr="00EA7E0B">
        <w:rPr>
          <w:rFonts w:ascii="Times New Roman" w:hAnsi="Times New Roman"/>
          <w:sz w:val="24"/>
          <w:szCs w:val="24"/>
          <w:lang w:val="es-CL"/>
        </w:rPr>
        <w:br/>
      </w:r>
    </w:p>
    <w:p w14:paraId="30FE1533" w14:textId="4A874594" w:rsidR="00152259" w:rsidRPr="0009365A" w:rsidRDefault="00152259" w:rsidP="00152259">
      <w:pPr>
        <w:widowControl/>
        <w:numPr>
          <w:ilvl w:val="0"/>
          <w:numId w:val="37"/>
        </w:numPr>
        <w:spacing w:line="240" w:lineRule="auto"/>
        <w:rPr>
          <w:rFonts w:ascii="Noto Sans" w:eastAsia="Noto Sans" w:hAnsi="Noto Sans" w:cs="Noto Sans"/>
          <w:color w:val="000000"/>
          <w:lang w:val="es-CL"/>
        </w:rPr>
      </w:pPr>
      <w:r w:rsidRPr="0009365A">
        <w:rPr>
          <w:b/>
          <w:color w:val="000000"/>
          <w:lang w:val="es-CL"/>
        </w:rPr>
        <w:t>Infraestructura</w:t>
      </w:r>
      <w:r w:rsidRPr="0009365A">
        <w:rPr>
          <w:color w:val="000000"/>
          <w:lang w:val="es-CL"/>
        </w:rPr>
        <w:t>: se cuenta con servidores de aplicación replicados y con una base de datos</w:t>
      </w:r>
      <w:r>
        <w:rPr>
          <w:b/>
          <w:color w:val="0000FF"/>
          <w:lang w:val="es-CL"/>
        </w:rPr>
        <w:t xml:space="preserve"> </w:t>
      </w:r>
      <w:r w:rsidRPr="00B1325E">
        <w:rPr>
          <w:b/>
          <w:color w:val="000000" w:themeColor="text1"/>
          <w:lang w:val="es-CL"/>
        </w:rPr>
        <w:t>MySQL</w:t>
      </w:r>
      <w:r w:rsidRPr="0009365A">
        <w:rPr>
          <w:color w:val="000000"/>
          <w:lang w:val="es-CL"/>
        </w:rPr>
        <w:t>.</w:t>
      </w:r>
    </w:p>
    <w:p w14:paraId="1E800A2A" w14:textId="77777777" w:rsidR="00152259" w:rsidRPr="0009365A" w:rsidRDefault="00152259" w:rsidP="00152259">
      <w:pPr>
        <w:widowControl/>
        <w:spacing w:line="240" w:lineRule="auto"/>
        <w:ind w:left="720"/>
        <w:rPr>
          <w:rFonts w:ascii="Noto Sans" w:eastAsia="Noto Sans" w:hAnsi="Noto Sans" w:cs="Noto Sans"/>
          <w:color w:val="000000"/>
          <w:lang w:val="es-CL"/>
        </w:rPr>
      </w:pPr>
    </w:p>
    <w:p w14:paraId="3112AF6C" w14:textId="77777777" w:rsidR="00152259" w:rsidRPr="0009365A" w:rsidRDefault="00152259" w:rsidP="00152259">
      <w:pPr>
        <w:widowControl/>
        <w:numPr>
          <w:ilvl w:val="0"/>
          <w:numId w:val="37"/>
        </w:numPr>
        <w:spacing w:line="240" w:lineRule="auto"/>
        <w:rPr>
          <w:rFonts w:ascii="Noto Sans" w:eastAsia="Noto Sans" w:hAnsi="Noto Sans" w:cs="Noto Sans"/>
          <w:color w:val="000000"/>
          <w:lang w:val="es-CL"/>
        </w:rPr>
      </w:pPr>
      <w:r w:rsidRPr="0009365A">
        <w:rPr>
          <w:b/>
          <w:color w:val="000000"/>
          <w:lang w:val="es-CL"/>
        </w:rPr>
        <w:t>Otros componentes de software</w:t>
      </w:r>
      <w:r w:rsidRPr="0009365A">
        <w:rPr>
          <w:color w:val="000000"/>
          <w:lang w:val="es-CL"/>
        </w:rPr>
        <w:t>: no se considera la adquisición y licenciamiento de otros componentes de software.</w:t>
      </w:r>
    </w:p>
    <w:p w14:paraId="2AD39F40" w14:textId="77777777" w:rsidR="00BE55E4" w:rsidRPr="00152259" w:rsidRDefault="00BE55E4" w:rsidP="00BE55E4">
      <w:pPr>
        <w:rPr>
          <w:noProof/>
          <w:lang w:val="es-CL"/>
        </w:rPr>
      </w:pPr>
    </w:p>
    <w:p w14:paraId="13912601" w14:textId="77777777" w:rsidR="00265184" w:rsidRPr="004871E0" w:rsidRDefault="00BE55E4" w:rsidP="00BE55E4">
      <w:pPr>
        <w:pStyle w:val="EstiloTtulo2VerdanaJustificado"/>
        <w:rPr>
          <w:noProof/>
          <w:lang w:val="es-ES"/>
        </w:rPr>
      </w:pPr>
      <w:bookmarkStart w:id="38" w:name="_Toc214372039"/>
      <w:bookmarkStart w:id="39" w:name="_Toc214372197"/>
      <w:r w:rsidRPr="004871E0">
        <w:rPr>
          <w:noProof/>
          <w:lang w:val="es-ES"/>
        </w:rPr>
        <w:t>Otros antecedentes</w:t>
      </w:r>
      <w:r w:rsidR="00874F9A" w:rsidRPr="004871E0">
        <w:rPr>
          <w:noProof/>
          <w:lang w:val="es-ES"/>
        </w:rPr>
        <w:t xml:space="preserve"> y consideraciones</w:t>
      </w:r>
      <w:bookmarkEnd w:id="38"/>
      <w:bookmarkEnd w:id="39"/>
    </w:p>
    <w:p w14:paraId="426BC057" w14:textId="77777777" w:rsidR="00265184" w:rsidRPr="004871E0" w:rsidRDefault="000068FB" w:rsidP="00FF6C5E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La empresa desarrolladora cuenta con un framework que considera los siguientes componentes que permiten satisfacer los requerimientos arquitectónicos:</w:t>
      </w:r>
    </w:p>
    <w:p w14:paraId="3ABEAA7D" w14:textId="77777777" w:rsidR="000068FB" w:rsidRPr="004871E0" w:rsidRDefault="000068FB" w:rsidP="00FF6C5E">
      <w:pPr>
        <w:jc w:val="both"/>
        <w:rPr>
          <w:noProof/>
          <w:lang w:val="es-ES"/>
        </w:rPr>
      </w:pPr>
    </w:p>
    <w:p w14:paraId="474C169D" w14:textId="5DA8200F" w:rsidR="00152259" w:rsidRPr="00B1325E" w:rsidRDefault="00152259" w:rsidP="00152259">
      <w:pPr>
        <w:widowControl/>
        <w:numPr>
          <w:ilvl w:val="0"/>
          <w:numId w:val="38"/>
        </w:numPr>
        <w:spacing w:line="240" w:lineRule="auto"/>
        <w:jc w:val="both"/>
        <w:rPr>
          <w:rFonts w:ascii="Noto Sans" w:eastAsia="Noto Sans" w:hAnsi="Noto Sans" w:cs="Noto Sans"/>
          <w:color w:val="000000"/>
          <w:lang w:val="es-CL"/>
        </w:rPr>
      </w:pPr>
      <w:r w:rsidRPr="0009365A">
        <w:rPr>
          <w:color w:val="000000"/>
          <w:lang w:val="es-CL"/>
        </w:rPr>
        <w:t xml:space="preserve">Framework </w:t>
      </w:r>
      <w:r w:rsidRPr="00B1325E">
        <w:rPr>
          <w:b/>
          <w:color w:val="000000" w:themeColor="text1"/>
          <w:lang w:val="es-CL"/>
        </w:rPr>
        <w:t>Django</w:t>
      </w:r>
      <w:r w:rsidRPr="0009365A">
        <w:rPr>
          <w:color w:val="000000"/>
          <w:lang w:val="es-CL"/>
        </w:rPr>
        <w:t xml:space="preserve">, con esto se soporta la encapsulación y </w:t>
      </w:r>
      <w:proofErr w:type="spellStart"/>
      <w:r w:rsidRPr="0009365A">
        <w:rPr>
          <w:color w:val="000000"/>
          <w:lang w:val="es-CL"/>
        </w:rPr>
        <w:t>modularización</w:t>
      </w:r>
      <w:proofErr w:type="spellEnd"/>
      <w:r w:rsidRPr="0009365A">
        <w:rPr>
          <w:color w:val="000000"/>
          <w:lang w:val="es-CL"/>
        </w:rPr>
        <w:t xml:space="preserve"> de componentes para facilitar la mantenibilidad del sistema. Asimismo, privilegia el performance en tiempo de ejecución dado que es un </w:t>
      </w:r>
      <w:proofErr w:type="spellStart"/>
      <w:r w:rsidRPr="0009365A">
        <w:rPr>
          <w:color w:val="000000"/>
          <w:lang w:val="es-CL"/>
        </w:rPr>
        <w:t>framework</w:t>
      </w:r>
      <w:proofErr w:type="spellEnd"/>
      <w:r w:rsidRPr="0009365A">
        <w:rPr>
          <w:color w:val="000000"/>
          <w:lang w:val="es-CL"/>
        </w:rPr>
        <w:t xml:space="preserve"> conocido y amigable.</w:t>
      </w:r>
      <w:r w:rsidRPr="00B1325E">
        <w:rPr>
          <w:rFonts w:ascii="Times New Roman" w:hAnsi="Times New Roman"/>
          <w:sz w:val="24"/>
          <w:szCs w:val="24"/>
          <w:lang w:val="es-CL"/>
        </w:rPr>
        <w:br/>
      </w:r>
    </w:p>
    <w:p w14:paraId="4D0C5103" w14:textId="77777777" w:rsidR="00152259" w:rsidRPr="0009365A" w:rsidRDefault="00152259" w:rsidP="00152259">
      <w:pPr>
        <w:widowControl/>
        <w:numPr>
          <w:ilvl w:val="0"/>
          <w:numId w:val="39"/>
        </w:numPr>
        <w:spacing w:line="240" w:lineRule="auto"/>
        <w:jc w:val="both"/>
        <w:rPr>
          <w:rFonts w:ascii="Noto Sans" w:eastAsia="Noto Sans" w:hAnsi="Noto Sans" w:cs="Noto Sans"/>
          <w:color w:val="000000"/>
          <w:lang w:val="es-CL"/>
        </w:rPr>
      </w:pPr>
      <w:r w:rsidRPr="0009365A">
        <w:rPr>
          <w:color w:val="000000"/>
          <w:lang w:val="es-CL"/>
        </w:rPr>
        <w:t>Framework de seguridad, con esto se soporta la meta de seguridad</w:t>
      </w:r>
    </w:p>
    <w:p w14:paraId="1009B175" w14:textId="77777777" w:rsidR="00265184" w:rsidRPr="00152259" w:rsidRDefault="00265184" w:rsidP="00FF6C5E">
      <w:pPr>
        <w:jc w:val="both"/>
        <w:rPr>
          <w:noProof/>
          <w:lang w:val="es-CL"/>
        </w:rPr>
      </w:pPr>
    </w:p>
    <w:p w14:paraId="5EE98EBF" w14:textId="77777777" w:rsidR="00870FC0" w:rsidRPr="004871E0" w:rsidRDefault="00870FC0" w:rsidP="00870FC0">
      <w:pPr>
        <w:jc w:val="both"/>
        <w:rPr>
          <w:noProof/>
          <w:lang w:val="es-ES"/>
        </w:rPr>
      </w:pPr>
    </w:p>
    <w:p w14:paraId="41162CE6" w14:textId="77777777" w:rsidR="006E6A93" w:rsidRPr="004871E0" w:rsidRDefault="00870FC0" w:rsidP="00B044D3">
      <w:pPr>
        <w:pStyle w:val="EstiloTtulo1VerdanaJustificado"/>
        <w:rPr>
          <w:noProof/>
          <w:lang w:val="es-ES"/>
        </w:rPr>
      </w:pPr>
      <w:r w:rsidRPr="007C398B">
        <w:rPr>
          <w:noProof/>
          <w:lang w:val="es-CL"/>
        </w:rPr>
        <w:br w:type="page"/>
      </w:r>
      <w:bookmarkStart w:id="40" w:name="_Toc214372040"/>
      <w:bookmarkStart w:id="41" w:name="_Toc214372198"/>
      <w:r w:rsidRPr="004871E0">
        <w:rPr>
          <w:noProof/>
          <w:lang w:val="es-ES"/>
        </w:rPr>
        <w:lastRenderedPageBreak/>
        <w:t>Vista de Escenarios</w:t>
      </w:r>
      <w:bookmarkEnd w:id="40"/>
      <w:bookmarkEnd w:id="41"/>
      <w:r w:rsidRPr="004871E0">
        <w:rPr>
          <w:noProof/>
          <w:lang w:val="es-ES"/>
        </w:rPr>
        <w:t xml:space="preserve"> </w:t>
      </w:r>
    </w:p>
    <w:p w14:paraId="0AC54288" w14:textId="77777777" w:rsidR="001D43FE" w:rsidRPr="004871E0" w:rsidRDefault="001D43FE" w:rsidP="001D43FE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Esta sección describe en detalle el conjunto de escenarios funcionales y no funcionales que obtuvieron l</w:t>
      </w:r>
      <w:r w:rsidR="00C00761" w:rsidRPr="004871E0">
        <w:rPr>
          <w:noProof/>
          <w:lang w:val="es-ES"/>
        </w:rPr>
        <w:t>a mayor prioridad en el análisis</w:t>
      </w:r>
      <w:r w:rsidRPr="004871E0">
        <w:rPr>
          <w:noProof/>
          <w:lang w:val="es-ES"/>
        </w:rPr>
        <w:t>. Para esto se presenta y describe el diagrama de casos de uso y los casos de uso prioritarios, así como los escenarios en que uno o más atributos de calidad se ven involucrados de manera significativa.</w:t>
      </w:r>
    </w:p>
    <w:p w14:paraId="4C96201D" w14:textId="77777777" w:rsidR="001D43FE" w:rsidRPr="004871E0" w:rsidRDefault="001D43FE" w:rsidP="001D43FE">
      <w:pPr>
        <w:jc w:val="both"/>
        <w:rPr>
          <w:noProof/>
          <w:lang w:val="es-ES"/>
        </w:rPr>
      </w:pPr>
    </w:p>
    <w:p w14:paraId="365AE808" w14:textId="77777777" w:rsidR="001D43FE" w:rsidRPr="004871E0" w:rsidRDefault="001D43FE" w:rsidP="001D43FE">
      <w:pPr>
        <w:pStyle w:val="EstiloTtulo2VerdanaJustificado"/>
        <w:rPr>
          <w:noProof/>
          <w:lang w:val="es-ES"/>
        </w:rPr>
      </w:pPr>
      <w:bookmarkStart w:id="42" w:name="_Toc214372041"/>
      <w:bookmarkStart w:id="43" w:name="_Toc214372199"/>
      <w:r w:rsidRPr="004871E0">
        <w:rPr>
          <w:noProof/>
          <w:lang w:val="es-ES"/>
        </w:rPr>
        <w:t>Modelo de Casos de Uso</w:t>
      </w:r>
      <w:bookmarkEnd w:id="42"/>
      <w:bookmarkEnd w:id="43"/>
    </w:p>
    <w:p w14:paraId="5884392C" w14:textId="77777777" w:rsidR="001D43FE" w:rsidRDefault="00A27994" w:rsidP="001D43FE">
      <w:pPr>
        <w:pStyle w:val="Textoindependiente"/>
        <w:ind w:left="0"/>
        <w:rPr>
          <w:noProof/>
          <w:lang w:val="es-ES"/>
        </w:rPr>
      </w:pPr>
      <w:r>
        <w:rPr>
          <w:noProof/>
          <w:lang w:val="es-ES"/>
        </w:rPr>
        <w:t>Agregar el modelo de caso uso general del sistema</w:t>
      </w:r>
    </w:p>
    <w:p w14:paraId="1C41914A" w14:textId="77777777" w:rsidR="00152259" w:rsidRDefault="00152259" w:rsidP="001D43FE">
      <w:pPr>
        <w:pStyle w:val="Textoindependiente"/>
        <w:ind w:left="0"/>
        <w:rPr>
          <w:noProof/>
          <w:lang w:val="es-ES"/>
        </w:rPr>
      </w:pPr>
    </w:p>
    <w:p w14:paraId="59AAE6BD" w14:textId="63554489" w:rsidR="00152259" w:rsidRPr="00152259" w:rsidRDefault="00152259" w:rsidP="00152259">
      <w:pPr>
        <w:pStyle w:val="Textoindependiente"/>
        <w:rPr>
          <w:b/>
          <w:bCs/>
          <w:noProof/>
          <w:lang w:val="es-CL"/>
        </w:rPr>
      </w:pPr>
      <w:r w:rsidRPr="00152259">
        <w:rPr>
          <w:b/>
          <w:bCs/>
          <w:noProof/>
          <w:lang w:val="es-CL"/>
        </w:rPr>
        <w:drawing>
          <wp:inline distT="0" distB="0" distL="0" distR="0" wp14:anchorId="58874D3C" wp14:editId="6A9ADA96">
            <wp:extent cx="5740400" cy="2806065"/>
            <wp:effectExtent l="0" t="0" r="0" b="0"/>
            <wp:docPr id="1845407919" name="Imagen 4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07919" name="Imagen 4" descr="Diagrama, Dibujo de ingenierí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E212" w14:textId="62E1A966" w:rsidR="00C0051B" w:rsidRDefault="00C0051B" w:rsidP="001D43FE">
      <w:pPr>
        <w:pStyle w:val="Textoindependiente"/>
        <w:ind w:left="0"/>
        <w:rPr>
          <w:noProof/>
          <w:lang w:val="es-ES"/>
        </w:rPr>
      </w:pPr>
    </w:p>
    <w:p w14:paraId="062C8DD1" w14:textId="77777777" w:rsidR="00191254" w:rsidRPr="004871E0" w:rsidRDefault="00191254" w:rsidP="001D43FE">
      <w:pPr>
        <w:pStyle w:val="Textoindependiente"/>
        <w:ind w:left="0"/>
        <w:rPr>
          <w:noProof/>
          <w:lang w:val="es-ES"/>
        </w:rPr>
      </w:pPr>
    </w:p>
    <w:p w14:paraId="02B1D0B7" w14:textId="77777777" w:rsidR="00075BD0" w:rsidRPr="004871E0" w:rsidRDefault="00075BD0" w:rsidP="001D43FE">
      <w:pPr>
        <w:pStyle w:val="Textoindependiente"/>
        <w:ind w:left="0"/>
        <w:rPr>
          <w:noProof/>
          <w:lang w:val="es-ES"/>
        </w:rPr>
      </w:pPr>
    </w:p>
    <w:p w14:paraId="7AA0BFD6" w14:textId="1EA8C070" w:rsidR="006E6A93" w:rsidRPr="004871E0" w:rsidRDefault="003F25BE" w:rsidP="00A93783">
      <w:pPr>
        <w:pStyle w:val="EstiloTtulo2VerdanaJustificado"/>
        <w:rPr>
          <w:noProof/>
          <w:lang w:val="es-ES"/>
        </w:rPr>
      </w:pPr>
      <w:bookmarkStart w:id="44" w:name="_Toc214372042"/>
      <w:bookmarkStart w:id="45" w:name="_Toc214372200"/>
      <w:r w:rsidRPr="004871E0">
        <w:rPr>
          <w:noProof/>
          <w:lang w:val="es-ES"/>
        </w:rPr>
        <w:t>Casos de Uso</w:t>
      </w:r>
      <w:r w:rsidR="00FC4743">
        <w:rPr>
          <w:noProof/>
          <w:lang w:val="es-ES"/>
        </w:rPr>
        <w:t>s</w:t>
      </w:r>
      <w:r w:rsidR="00B0426C">
        <w:rPr>
          <w:noProof/>
          <w:lang w:val="es-ES"/>
        </w:rPr>
        <w:t xml:space="preserve"> Extendido</w:t>
      </w:r>
      <w:r w:rsidR="00FC4743">
        <w:rPr>
          <w:noProof/>
          <w:lang w:val="es-ES"/>
        </w:rPr>
        <w:t>s</w:t>
      </w:r>
      <w:bookmarkEnd w:id="44"/>
      <w:bookmarkEnd w:id="45"/>
      <w:r w:rsidRPr="004871E0">
        <w:rPr>
          <w:noProof/>
          <w:lang w:val="es-ES"/>
        </w:rPr>
        <w:t xml:space="preserve"> </w:t>
      </w:r>
    </w:p>
    <w:p w14:paraId="03EC8044" w14:textId="523FEC82" w:rsidR="003F25BE" w:rsidRPr="004871E0" w:rsidRDefault="00086B03" w:rsidP="003F25BE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L</w:t>
      </w:r>
      <w:r w:rsidR="003F25BE" w:rsidRPr="004871E0">
        <w:rPr>
          <w:noProof/>
          <w:lang w:val="es-ES"/>
        </w:rPr>
        <w:t xml:space="preserve">os casos de uso considerados </w:t>
      </w:r>
      <w:r w:rsidR="00002CC3">
        <w:rPr>
          <w:noProof/>
          <w:lang w:val="es-ES"/>
        </w:rPr>
        <w:t xml:space="preserve">son </w:t>
      </w:r>
      <w:r w:rsidR="003F25BE" w:rsidRPr="004871E0">
        <w:rPr>
          <w:noProof/>
          <w:lang w:val="es-ES"/>
        </w:rPr>
        <w:t>los más relevantes para el desarrollo de la arquitectura</w:t>
      </w:r>
      <w:r w:rsidR="00002CC3">
        <w:rPr>
          <w:noProof/>
          <w:lang w:val="es-ES"/>
        </w:rPr>
        <w:t xml:space="preserve">. </w:t>
      </w:r>
      <w:r w:rsidR="00450442">
        <w:rPr>
          <w:noProof/>
          <w:lang w:val="es-ES"/>
        </w:rPr>
        <w:t>Se adjunta el documento o planilla caso uso.</w:t>
      </w:r>
    </w:p>
    <w:p w14:paraId="4A8D95D0" w14:textId="6D4AEF16" w:rsidR="00EA1BBF" w:rsidRDefault="00EA1BBF" w:rsidP="003F25BE">
      <w:pPr>
        <w:pStyle w:val="Textoindependiente"/>
        <w:ind w:left="0"/>
        <w:rPr>
          <w:b/>
          <w:bCs/>
          <w:noProof/>
          <w:lang w:val="es-ES"/>
        </w:rPr>
      </w:pPr>
    </w:p>
    <w:p w14:paraId="16D78534" w14:textId="64D7392B" w:rsidR="00152259" w:rsidRPr="008752D0" w:rsidRDefault="008752D0" w:rsidP="003F25BE">
      <w:pPr>
        <w:pStyle w:val="Textoindependiente"/>
        <w:ind w:left="0"/>
        <w:rPr>
          <w:rStyle w:val="Hipervnculo"/>
          <w:b/>
          <w:bCs/>
          <w:noProof/>
          <w:lang w:val="es-ES"/>
        </w:rPr>
      </w:pPr>
      <w:r>
        <w:rPr>
          <w:b/>
          <w:bCs/>
          <w:noProof/>
          <w:lang w:val="es-ES"/>
        </w:rPr>
        <w:fldChar w:fldCharType="begin"/>
      </w:r>
      <w:r>
        <w:rPr>
          <w:b/>
          <w:bCs/>
          <w:noProof/>
          <w:lang w:val="es-ES"/>
        </w:rPr>
        <w:instrText>HYPERLINK "https://docs.google.com/document/d/1vFLP6bLRTsvze-yaTXLRjaPk1l9jJtC2/edit?usp=sharing&amp;ouid=108598577364853419362&amp;rtpof=true&amp;sd=true"</w:instrText>
      </w:r>
      <w:r>
        <w:rPr>
          <w:b/>
          <w:bCs/>
          <w:noProof/>
          <w:lang w:val="es-ES"/>
        </w:rPr>
      </w:r>
      <w:r>
        <w:rPr>
          <w:b/>
          <w:bCs/>
          <w:noProof/>
          <w:lang w:val="es-ES"/>
        </w:rPr>
        <w:fldChar w:fldCharType="separate"/>
      </w:r>
      <w:r w:rsidR="00152259" w:rsidRPr="008752D0">
        <w:rPr>
          <w:rStyle w:val="Hipervnculo"/>
          <w:b/>
          <w:bCs/>
          <w:noProof/>
          <w:lang w:val="es-ES"/>
        </w:rPr>
        <w:t>Casos de Uso Extendido</w:t>
      </w:r>
    </w:p>
    <w:p w14:paraId="440E95E4" w14:textId="566A90DC" w:rsidR="00152259" w:rsidRPr="00943904" w:rsidRDefault="008752D0" w:rsidP="003F25BE">
      <w:pPr>
        <w:pStyle w:val="Textoindependiente"/>
        <w:ind w:left="0"/>
        <w:rPr>
          <w:b/>
          <w:bCs/>
          <w:noProof/>
          <w:lang w:val="es-ES"/>
        </w:rPr>
      </w:pPr>
      <w:r>
        <w:rPr>
          <w:b/>
          <w:bCs/>
          <w:noProof/>
          <w:lang w:val="es-ES"/>
        </w:rPr>
        <w:fldChar w:fldCharType="end"/>
      </w:r>
    </w:p>
    <w:p w14:paraId="7C382DA2" w14:textId="203B2DCE" w:rsidR="00D07D63" w:rsidRPr="004871E0" w:rsidRDefault="006F457C" w:rsidP="003F25BE">
      <w:pPr>
        <w:pStyle w:val="Textoindependiente"/>
        <w:ind w:left="0"/>
        <w:rPr>
          <w:noProof/>
          <w:lang w:val="es-ES"/>
        </w:rPr>
      </w:pPr>
      <w:r w:rsidRPr="004871E0">
        <w:rPr>
          <w:noProof/>
          <w:lang w:val="es-ES"/>
        </w:rPr>
        <w:t xml:space="preserve">A </w:t>
      </w:r>
      <w:r w:rsidR="00D40728" w:rsidRPr="004871E0">
        <w:rPr>
          <w:noProof/>
          <w:lang w:val="es-ES"/>
        </w:rPr>
        <w:t>continuación,</w:t>
      </w:r>
      <w:r w:rsidRPr="004871E0">
        <w:rPr>
          <w:noProof/>
          <w:lang w:val="es-ES"/>
        </w:rPr>
        <w:t xml:space="preserve"> se listan los casos de uso relevantes, los cuales pueden ser encontrados con su especificación detallada en el documento “Casos de Uso</w:t>
      </w:r>
      <w:r w:rsidR="005A3089">
        <w:rPr>
          <w:noProof/>
          <w:lang w:val="es-ES"/>
        </w:rPr>
        <w:t xml:space="preserve"> Extendido</w:t>
      </w:r>
      <w:r w:rsidRPr="004871E0">
        <w:rPr>
          <w:noProof/>
          <w:lang w:val="es-ES"/>
        </w:rPr>
        <w:t>”.</w:t>
      </w:r>
    </w:p>
    <w:tbl>
      <w:tblPr>
        <w:tblpPr w:leftFromText="141" w:rightFromText="141" w:vertAnchor="text" w:horzAnchor="margin" w:tblpY="-54"/>
        <w:tblW w:w="87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2"/>
        <w:gridCol w:w="4762"/>
        <w:gridCol w:w="1701"/>
        <w:gridCol w:w="992"/>
      </w:tblGrid>
      <w:tr w:rsidR="009650A5" w:rsidRPr="004871E0" w14:paraId="7849AC02" w14:textId="77777777">
        <w:trPr>
          <w:trHeight w:val="595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23BAD65" w14:textId="77777777" w:rsidR="009650A5" w:rsidRPr="00C45A6C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C45A6C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lastRenderedPageBreak/>
              <w:t>Código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677B3D1" w14:textId="77777777" w:rsidR="009650A5" w:rsidRPr="00C45A6C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C45A6C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093A0E47" w14:textId="77777777" w:rsidR="009650A5" w:rsidRPr="00C45A6C" w:rsidRDefault="0000258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C45A6C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Actores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34279DC" w14:textId="77777777" w:rsidR="009650A5" w:rsidRPr="00C45A6C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C45A6C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Prioridad</w:t>
            </w:r>
          </w:p>
        </w:tc>
      </w:tr>
      <w:tr w:rsidR="00E43AA2" w:rsidRPr="004871E0" w14:paraId="0FDB2E23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58C6AE" w14:textId="77777777" w:rsidR="00E43AA2" w:rsidRPr="00C45A6C" w:rsidRDefault="00E43AA2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CAE817" w14:textId="73BA99FC" w:rsidR="00E43AA2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proofErr w:type="spellStart"/>
            <w:r w:rsidRPr="00C45A6C">
              <w:rPr>
                <w:rFonts w:cs="Arial"/>
                <w:color w:val="000000"/>
              </w:rPr>
              <w:t>Registrarse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0367CE5" w14:textId="2626E513" w:rsidR="00E43AA2" w:rsidRPr="00C45A6C" w:rsidRDefault="000E3C3A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5621C0F" w14:textId="2CDE9EDD" w:rsidR="00E43AA2" w:rsidRPr="00C45A6C" w:rsidRDefault="00E43AA2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E43AA2" w:rsidRPr="004871E0" w14:paraId="111AB06D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685C184" w14:textId="7E744308" w:rsidR="00E43AA2" w:rsidRPr="00C45A6C" w:rsidRDefault="00E43AA2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CU-002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45DC5C3" w14:textId="1D84A34E" w:rsidR="00E43AA2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CL" w:eastAsia="es-ES"/>
              </w:rPr>
            </w:pPr>
            <w:r w:rsidRPr="00C45A6C">
              <w:rPr>
                <w:rFonts w:cs="Arial"/>
                <w:noProof/>
                <w:color w:val="000000"/>
                <w:lang w:val="es-CL" w:eastAsia="es-ES"/>
              </w:rPr>
              <w:t>Ver productos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789765" w14:textId="53D4D7E2" w:rsidR="00E43AA2" w:rsidRPr="00C45A6C" w:rsidRDefault="000E3C3A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Invitado, Cliente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954B119" w14:textId="55A338CE" w:rsidR="00E43AA2" w:rsidRPr="00C45A6C" w:rsidRDefault="009F2174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E43AA2" w:rsidRPr="004871E0" w14:paraId="394D854B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7EEFCBF" w14:textId="05BF9604" w:rsidR="00E43AA2" w:rsidRPr="00C45A6C" w:rsidRDefault="00E43AA2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</w:t>
            </w:r>
            <w:r w:rsidR="009F2174" w:rsidRPr="00C45A6C">
              <w:rPr>
                <w:rFonts w:cs="Arial"/>
                <w:noProof/>
                <w:color w:val="000000"/>
                <w:lang w:val="es-ES" w:eastAsia="es-ES"/>
              </w:rPr>
              <w:t>3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662F93D" w14:textId="68950FBA" w:rsidR="00E43AA2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eastAsia="es-ES"/>
              </w:rPr>
              <w:t>Ver detalles del producto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006870" w14:textId="1B8E7533" w:rsidR="00E43AA2" w:rsidRPr="00C45A6C" w:rsidRDefault="000E3C3A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Invitado, Cliente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0B34AE8" w14:textId="143978F9" w:rsidR="00E43AA2" w:rsidRPr="00C45A6C" w:rsidRDefault="009F2174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E43AA2" w:rsidRPr="004871E0" w14:paraId="286411FA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DFF4E02" w14:textId="28B09E58" w:rsidR="00E43AA2" w:rsidRPr="00C45A6C" w:rsidRDefault="009F2174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CU-004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6092AB" w14:textId="439E4867" w:rsidR="00E43AA2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eastAsia="es-ES"/>
              </w:rPr>
              <w:t>Buscar productos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E79258" w14:textId="3DFC7CD5" w:rsidR="00E43AA2" w:rsidRPr="00C45A6C" w:rsidRDefault="000E3C3A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Invitado, Cliente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BE62D48" w14:textId="6B32AB9B" w:rsidR="00E43AA2" w:rsidRPr="00C45A6C" w:rsidRDefault="009F2174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E43AA2" w:rsidRPr="004871E0" w14:paraId="13E39EE3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2127019" w14:textId="241DD1DF" w:rsidR="00E43AA2" w:rsidRPr="00C45A6C" w:rsidRDefault="009F2174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CU-005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863457A" w14:textId="5864F660" w:rsidR="00E43AA2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Iniciar sesión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6D1D5B" w14:textId="7B48E151" w:rsidR="00E43AA2" w:rsidRPr="00C45A6C" w:rsidRDefault="000E3C3A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Todos los usuarios excepto Invitado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C0C0334" w14:textId="111FA924" w:rsidR="00E43AA2" w:rsidRPr="00C45A6C" w:rsidRDefault="0079289E" w:rsidP="00E43AA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37605604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E531866" w14:textId="6C6654C6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CU-006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4DBC1CA" w14:textId="2E9B6B68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Comprar producto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DA66030" w14:textId="4341EE07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C4EA60" w14:textId="54A8E1AE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5B21B053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5D0BBF0" w14:textId="22374861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CU-007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3C6898E" w14:textId="5C4CD737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Administrar carrito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97DC3C" w14:textId="570D575C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E8C6DB" w14:textId="6DE6BF2D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2251911F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676483B" w14:textId="4FA18958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CU-008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2BDBE5F" w14:textId="755895E2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Pagar producto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43D3287" w14:textId="12C9BAD3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AC85429" w14:textId="484121ED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69EF1274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E391F37" w14:textId="531588A9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CU-009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06F495C" w14:textId="2BD5ABB6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Mi perfil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5E3A18" w14:textId="52A47340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1E7853B" w14:textId="05BF4F40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5D28EB99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3A3ED2C" w14:textId="6EC078BF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CU-010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2CE5C39" w14:textId="75A9FFEB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Administrar compras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B4A2C5" w14:textId="1307DE38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Cliente, Invitado, Usuario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9D50B8C" w14:textId="17500F09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25B9A4BF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5E34273" w14:textId="23A8997D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A78DE89" w14:textId="3F69F759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Cerrar sesión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9FE26C8" w14:textId="5403A353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Todos los usuarios excepto Invitado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22879E" w14:textId="755D9C5D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5BEF601B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DF20009" w14:textId="1EA39FCB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CU-012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F85281" w14:textId="754BB882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Administrar productos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81F4A7" w14:textId="46412C73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Administrador y Proveedor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093AA0C" w14:textId="560F3A8B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050AA654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946CC2C" w14:textId="02A97523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CU-013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1357B9" w14:textId="0DE127A2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Administrar ventas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D1946B3" w14:textId="087B2D00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Proveedor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BA097C" w14:textId="2145CD86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1B5BE418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49B948C" w14:textId="138D2051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CU-014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9E82E5" w14:textId="51152108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Seguimiento de producto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F106255" w14:textId="59C2FB87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2993A3D" w14:textId="0DEA5E28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73419DE7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4A2D75" w14:textId="2642F55F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CU-015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BBEB8F2" w14:textId="751B940C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Dashboard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EC9F4C7" w14:textId="2BFC59DB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Administrador o Proveedor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4C06077" w14:textId="732ADB27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05726026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7539D9B" w14:textId="2B02DBF7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CU-016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D2125C" w14:textId="76E037AB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Mantenedor de productos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F171F1A" w14:textId="203AE1D6" w:rsidR="000E3C3A" w:rsidRPr="00C45A6C" w:rsidRDefault="00AE33BE" w:rsidP="00AE33BE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Administrador o Proveedor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10ED74" w14:textId="6936269F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7FBBFD82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FDF3F97" w14:textId="29660E1A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CU-017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9736A9" w14:textId="7691853B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Mantenedor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18AAB6" w14:textId="0B3054A6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35A069A" w14:textId="5D74A329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73BE544A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9F973F0" w14:textId="09ADEC68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CU-018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1E1A704" w14:textId="61DA0F72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Supervisar ventas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8D0FC59" w14:textId="496D6BD0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Administrador o Proveedor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46DCF81" w14:textId="5EA45055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548020AB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7B47F36" w14:textId="3D5E8BC0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CU-019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2811CDA" w14:textId="4E209BF0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Validación de pago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3C8FB0" w14:textId="72A655E7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Sistema de Pago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461517D" w14:textId="60AAB10E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39D40923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722E7D" w14:textId="12AE7D2E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CU-020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16E609C" w14:textId="3CD01E04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Calcular comisión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7CE311" w14:textId="3150FF45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Sistema de Pago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1FC4F8" w14:textId="0F5760AC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  <w:tr w:rsidR="000E3C3A" w:rsidRPr="004871E0" w14:paraId="736B54CE" w14:textId="77777777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66F6745" w14:textId="22DCAC7D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CU-021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AD97D7C" w14:textId="0E345FEE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Suscripción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4AFD976" w14:textId="6DF50344" w:rsidR="000E3C3A" w:rsidRPr="00C45A6C" w:rsidRDefault="00AE33BE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Proveedor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9364E6C" w14:textId="26246042" w:rsidR="000E3C3A" w:rsidRPr="00C45A6C" w:rsidRDefault="000E3C3A" w:rsidP="000E3C3A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C45A6C">
              <w:rPr>
                <w:rFonts w:cs="Arial"/>
                <w:noProof/>
                <w:color w:val="000000"/>
                <w:lang w:val="es-ES" w:eastAsia="es-ES"/>
              </w:rPr>
              <w:t>Alto</w:t>
            </w:r>
          </w:p>
        </w:tc>
      </w:tr>
    </w:tbl>
    <w:p w14:paraId="092D491F" w14:textId="77777777" w:rsidR="00867F5A" w:rsidRDefault="00867F5A">
      <w:pPr>
        <w:widowControl/>
        <w:spacing w:line="240" w:lineRule="auto"/>
        <w:rPr>
          <w:b/>
          <w:bCs/>
          <w:noProof/>
          <w:color w:val="000080"/>
          <w:sz w:val="24"/>
          <w:lang w:val="es-ES"/>
        </w:rPr>
      </w:pPr>
      <w:r>
        <w:rPr>
          <w:noProof/>
          <w:lang w:val="es-ES"/>
        </w:rPr>
        <w:br w:type="page"/>
      </w:r>
    </w:p>
    <w:p w14:paraId="295AF006" w14:textId="77777777" w:rsidR="006E6A93" w:rsidRPr="004871E0" w:rsidRDefault="00835319" w:rsidP="00A93783">
      <w:pPr>
        <w:pStyle w:val="EstiloTtulo2VerdanaJustificado"/>
        <w:rPr>
          <w:noProof/>
          <w:lang w:val="es-ES"/>
        </w:rPr>
      </w:pPr>
      <w:bookmarkStart w:id="46" w:name="_Toc214372043"/>
      <w:bookmarkStart w:id="47" w:name="_Toc214372201"/>
      <w:r w:rsidRPr="004871E0">
        <w:rPr>
          <w:noProof/>
          <w:lang w:val="es-ES"/>
        </w:rPr>
        <w:lastRenderedPageBreak/>
        <w:t>Especificación de los Escenarios de Calidad Relevantes</w:t>
      </w:r>
      <w:bookmarkEnd w:id="46"/>
      <w:bookmarkEnd w:id="47"/>
    </w:p>
    <w:p w14:paraId="20B6CDC7" w14:textId="77777777" w:rsidR="00CD6A9F" w:rsidRPr="004871E0" w:rsidRDefault="006372C8" w:rsidP="00CD6A9F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Después de un análisis en conjunto con los stakeholders, l</w:t>
      </w:r>
      <w:r w:rsidR="00CD6A9F" w:rsidRPr="004871E0">
        <w:rPr>
          <w:noProof/>
          <w:lang w:val="es-ES"/>
        </w:rPr>
        <w:t>os escenarios de cal</w:t>
      </w:r>
      <w:r w:rsidR="000F6297" w:rsidRPr="004871E0">
        <w:rPr>
          <w:noProof/>
          <w:lang w:val="es-ES"/>
        </w:rPr>
        <w:t>idad se expresan a continuación:</w:t>
      </w:r>
    </w:p>
    <w:p w14:paraId="20011C98" w14:textId="77777777" w:rsidR="00CD6A9F" w:rsidRPr="004871E0" w:rsidRDefault="00CD6A9F" w:rsidP="00CD6A9F">
      <w:pPr>
        <w:jc w:val="both"/>
        <w:rPr>
          <w:rFonts w:ascii="Times" w:hAnsi="Times"/>
          <w:noProof/>
          <w:sz w:val="24"/>
          <w:szCs w:val="24"/>
          <w:lang w:val="es-ES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2037"/>
        <w:gridCol w:w="1617"/>
        <w:gridCol w:w="5376"/>
      </w:tblGrid>
      <w:tr w:rsidR="00151045" w:rsidRPr="00344DBE" w14:paraId="086C36C4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8F02D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 EC01</w:t>
            </w:r>
          </w:p>
        </w:tc>
      </w:tr>
      <w:tr w:rsidR="00151045" w:rsidRPr="00344DBE" w14:paraId="4994839E" w14:textId="77777777" w:rsidTr="00024F98">
        <w:tc>
          <w:tcPr>
            <w:tcW w:w="3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7DB61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 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BECB93" w14:textId="1ED93F0C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sistema debe integrarse e interactuar armónicamente con el sistema de </w:t>
            </w:r>
            <w:r w:rsidR="007C398B" w:rsidRPr="00344DBE">
              <w:rPr>
                <w:rFonts w:eastAsia="Calibri" w:cs="Arial"/>
                <w:color w:val="000000"/>
                <w:lang w:val="es-CL"/>
              </w:rPr>
              <w:t>Pago</w:t>
            </w:r>
          </w:p>
        </w:tc>
      </w:tr>
      <w:tr w:rsidR="00151045" w:rsidRPr="00344DBE" w14:paraId="727F1F5A" w14:textId="77777777" w:rsidTr="00024F98">
        <w:tc>
          <w:tcPr>
            <w:tcW w:w="3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8A2D9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042153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Interoperabilidad</w:t>
            </w:r>
            <w:proofErr w:type="spellEnd"/>
          </w:p>
        </w:tc>
      </w:tr>
      <w:tr w:rsidR="00151045" w:rsidRPr="00344DBE" w14:paraId="3A76D5C2" w14:textId="77777777" w:rsidTr="00024F98">
        <w:tc>
          <w:tcPr>
            <w:tcW w:w="2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E2B45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2E003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CB332C" w14:textId="31520BE1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Efectuar los pagos a </w:t>
            </w:r>
            <w:r w:rsidR="007C398B" w:rsidRPr="00344DBE">
              <w:rPr>
                <w:rFonts w:eastAsia="Calibri" w:cs="Arial"/>
                <w:color w:val="000000"/>
                <w:lang w:val="es-CL"/>
              </w:rPr>
              <w:t>través del sistema de pago</w:t>
            </w:r>
            <w:r w:rsidRPr="00344DBE">
              <w:rPr>
                <w:rFonts w:eastAsia="Calibri" w:cs="Arial"/>
                <w:color w:val="000000"/>
                <w:lang w:val="es-CL"/>
              </w:rPr>
              <w:t>, intentando ingresar al banco</w:t>
            </w:r>
            <w:r w:rsidR="007C398B" w:rsidRPr="00344DBE">
              <w:rPr>
                <w:rFonts w:eastAsia="Calibri" w:cs="Arial"/>
                <w:color w:val="000000"/>
                <w:lang w:val="es-CL"/>
              </w:rPr>
              <w:t xml:space="preserve"> y efectuar la compra</w:t>
            </w:r>
          </w:p>
        </w:tc>
      </w:tr>
      <w:tr w:rsidR="00151045" w:rsidRPr="00344DBE" w14:paraId="676B7F23" w14:textId="77777777" w:rsidTr="00024F98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F344D8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51CB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4B50E6" w14:textId="13E4A1E9" w:rsidR="00151045" w:rsidRPr="00344DBE" w:rsidRDefault="007C398B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Sistema de Pago</w:t>
            </w:r>
          </w:p>
        </w:tc>
      </w:tr>
      <w:tr w:rsidR="00151045" w:rsidRPr="00344DBE" w14:paraId="61BC72B8" w14:textId="77777777" w:rsidTr="00024F98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F95E06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98CCC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F46B1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788E720C" w14:textId="77777777" w:rsidTr="00024F98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89ED3D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5F025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E8D05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Pagina para generar los pagos</w:t>
            </w:r>
          </w:p>
        </w:tc>
      </w:tr>
      <w:tr w:rsidR="00151045" w:rsidRPr="00344DBE" w14:paraId="476D1C9E" w14:textId="77777777" w:rsidTr="00024F98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BA36A4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CEE3D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081DD3" w14:textId="76378AC1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pago no fue efectuado </w:t>
            </w:r>
            <w:r w:rsidR="007C398B" w:rsidRPr="00344DBE">
              <w:rPr>
                <w:rFonts w:eastAsia="Calibri" w:cs="Arial"/>
                <w:color w:val="000000"/>
                <w:lang w:val="es-CL"/>
              </w:rPr>
              <w:t xml:space="preserve">a través del sistema de pago </w:t>
            </w:r>
            <w:r w:rsidRPr="00344DBE">
              <w:rPr>
                <w:rFonts w:eastAsia="Calibri" w:cs="Arial"/>
                <w:color w:val="000000"/>
                <w:lang w:val="es-CL"/>
              </w:rPr>
              <w:t xml:space="preserve">debido a que no hay conexión con el </w:t>
            </w:r>
            <w:r w:rsidR="007C398B" w:rsidRPr="00344DBE">
              <w:rPr>
                <w:rFonts w:eastAsia="Calibri" w:cs="Arial"/>
                <w:color w:val="000000"/>
                <w:lang w:val="es-CL"/>
              </w:rPr>
              <w:t>sistema</w:t>
            </w:r>
          </w:p>
        </w:tc>
      </w:tr>
      <w:tr w:rsidR="00151045" w:rsidRPr="00344DBE" w14:paraId="5EA0F264" w14:textId="77777777" w:rsidTr="00024F98">
        <w:tc>
          <w:tcPr>
            <w:tcW w:w="2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EFB8A2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8AF38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AD18E5" w14:textId="667B685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Todos los </w:t>
            </w:r>
            <w:r w:rsidR="007C398B" w:rsidRPr="00344DBE">
              <w:rPr>
                <w:rFonts w:eastAsia="Calibri" w:cs="Arial"/>
                <w:color w:val="000000"/>
                <w:lang w:val="es-CL"/>
              </w:rPr>
              <w:t>sistemas</w:t>
            </w:r>
            <w:r w:rsidRPr="00344DBE">
              <w:rPr>
                <w:rFonts w:eastAsia="Calibri" w:cs="Arial"/>
                <w:color w:val="000000"/>
                <w:lang w:val="es-CL"/>
              </w:rPr>
              <w:t xml:space="preserve"> que intenten realizar pagos</w:t>
            </w:r>
          </w:p>
        </w:tc>
      </w:tr>
    </w:tbl>
    <w:p w14:paraId="5F7FC111" w14:textId="77777777" w:rsidR="00151045" w:rsidRPr="00344DBE" w:rsidRDefault="00151045" w:rsidP="00151045">
      <w:pPr>
        <w:widowControl/>
        <w:spacing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82"/>
        <w:gridCol w:w="1574"/>
        <w:gridCol w:w="5474"/>
      </w:tblGrid>
      <w:tr w:rsidR="00151045" w:rsidRPr="00344DBE" w14:paraId="04642454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1E81B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EC02</w:t>
            </w:r>
          </w:p>
        </w:tc>
      </w:tr>
      <w:tr w:rsidR="00151045" w:rsidRPr="00344DBE" w14:paraId="04C593B2" w14:textId="77777777" w:rsidTr="00024F98">
        <w:tc>
          <w:tcPr>
            <w:tcW w:w="3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D256E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5B973B" w14:textId="07527DE3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highlight w:val="white"/>
                <w:lang w:val="es-CL"/>
              </w:rPr>
              <w:t>El sistema será implementado como aplicación web</w:t>
            </w:r>
          </w:p>
        </w:tc>
      </w:tr>
      <w:tr w:rsidR="00151045" w:rsidRPr="00344DBE" w14:paraId="4C6180D2" w14:textId="77777777" w:rsidTr="00024F98">
        <w:tc>
          <w:tcPr>
            <w:tcW w:w="3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BFBE7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FA10C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Portabilidad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Facilidad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Instalación</w:t>
            </w:r>
            <w:proofErr w:type="spellEnd"/>
          </w:p>
        </w:tc>
      </w:tr>
      <w:tr w:rsidR="00151045" w:rsidRPr="00344DBE" w14:paraId="0AA7A8D9" w14:textId="77777777" w:rsidTr="00024F98">
        <w:tc>
          <w:tcPr>
            <w:tcW w:w="1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97E7C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A3C84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47702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Comprobar el tiempo de demora de la aplicación</w:t>
            </w:r>
          </w:p>
        </w:tc>
      </w:tr>
      <w:tr w:rsidR="00151045" w:rsidRPr="00344DBE" w14:paraId="28BB2018" w14:textId="77777777" w:rsidTr="00024F98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05445A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1C216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39B40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Tester</w:t>
            </w:r>
          </w:p>
        </w:tc>
      </w:tr>
      <w:tr w:rsidR="00151045" w:rsidRPr="00344DBE" w14:paraId="3E054EBC" w14:textId="77777777" w:rsidTr="00024F98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CB061F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B69F1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02084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Testing</w:t>
            </w:r>
          </w:p>
        </w:tc>
      </w:tr>
      <w:tr w:rsidR="00151045" w:rsidRPr="00344DBE" w14:paraId="48A8B2E7" w14:textId="77777777" w:rsidTr="00024F98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AA5730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DFC4E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926E9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Aplicación</w:t>
            </w:r>
            <w:proofErr w:type="spellEnd"/>
          </w:p>
        </w:tc>
      </w:tr>
      <w:tr w:rsidR="00151045" w:rsidRPr="00344DBE" w14:paraId="2F6694D5" w14:textId="77777777" w:rsidTr="00024F98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E41612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2F755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B4C14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Se verifica que la aplicación no se demore más de 30 minutos en instalarse o subirse al hosting</w:t>
            </w:r>
          </w:p>
        </w:tc>
      </w:tr>
      <w:tr w:rsidR="00151045" w:rsidRPr="00344DBE" w14:paraId="612547D5" w14:textId="77777777" w:rsidTr="00024F98">
        <w:tc>
          <w:tcPr>
            <w:tcW w:w="1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688E64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2B521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F92C4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100% de los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testeadores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comprobaron que la aplicación se ha instalado o subido en menos de 20 minutos</w:t>
            </w:r>
          </w:p>
        </w:tc>
      </w:tr>
    </w:tbl>
    <w:p w14:paraId="7C85408A" w14:textId="77777777" w:rsidR="00344DBE" w:rsidRPr="00344DBE" w:rsidRDefault="00344DBE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68"/>
        <w:gridCol w:w="1563"/>
        <w:gridCol w:w="5499"/>
      </w:tblGrid>
      <w:tr w:rsidR="00151045" w:rsidRPr="00344DBE" w14:paraId="0D4A721C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86C54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EC03</w:t>
            </w:r>
          </w:p>
        </w:tc>
      </w:tr>
      <w:tr w:rsidR="00151045" w:rsidRPr="00344DBE" w14:paraId="79DE9D2F" w14:textId="77777777" w:rsidTr="00024F98">
        <w:tc>
          <w:tcPr>
            <w:tcW w:w="3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085CA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D88E79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ser amigable para los usuarios</w:t>
            </w:r>
          </w:p>
        </w:tc>
      </w:tr>
      <w:tr w:rsidR="00151045" w:rsidRPr="00344DBE" w14:paraId="49E6D339" w14:textId="77777777" w:rsidTr="00024F98">
        <w:tc>
          <w:tcPr>
            <w:tcW w:w="3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40FD1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3B819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Atractividad</w:t>
            </w:r>
            <w:proofErr w:type="spellEnd"/>
          </w:p>
        </w:tc>
      </w:tr>
      <w:tr w:rsidR="00151045" w:rsidRPr="00344DBE" w14:paraId="42EC20A2" w14:textId="77777777" w:rsidTr="00024F98">
        <w:tc>
          <w:tcPr>
            <w:tcW w:w="19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41FDF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B982F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E11B9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Navegar por la aplicación web o de escritorio</w:t>
            </w:r>
          </w:p>
        </w:tc>
      </w:tr>
      <w:tr w:rsidR="00151045" w:rsidRPr="00344DBE" w14:paraId="63D8F0AD" w14:textId="77777777" w:rsidTr="00024F98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ACCA34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D6278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80D0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Usuario</w:t>
            </w:r>
            <w:proofErr w:type="spellEnd"/>
          </w:p>
        </w:tc>
      </w:tr>
      <w:tr w:rsidR="00151045" w:rsidRPr="00344DBE" w14:paraId="313FA711" w14:textId="77777777" w:rsidTr="00024F98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9617F5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21D63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22D48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08936385" w14:textId="77777777" w:rsidTr="00024F98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F90C37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56A06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54642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0920F0D7" w14:textId="77777777" w:rsidTr="00024F98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5DAB01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75F5F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6AE6B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Al usuario le agrada la facilidad y lo simple que es usar el sistema</w:t>
            </w:r>
          </w:p>
        </w:tc>
      </w:tr>
      <w:tr w:rsidR="00151045" w:rsidRPr="00344DBE" w14:paraId="7C71CF92" w14:textId="77777777" w:rsidTr="00024F98">
        <w:tc>
          <w:tcPr>
            <w:tcW w:w="19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C4282B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45DF1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8BB37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100% de los usuarios le gusta el sistema y lo califica con una nota superior a 5 estrellas de un total de 7 estrellas </w:t>
            </w:r>
          </w:p>
        </w:tc>
      </w:tr>
    </w:tbl>
    <w:p w14:paraId="35351C56" w14:textId="77777777" w:rsidR="00151045" w:rsidRDefault="00151045" w:rsidP="00151045">
      <w:pPr>
        <w:widowControl/>
        <w:spacing w:line="240" w:lineRule="auto"/>
        <w:rPr>
          <w:rFonts w:cs="Arial"/>
          <w:lang w:val="es-CL"/>
        </w:rPr>
      </w:pPr>
    </w:p>
    <w:p w14:paraId="31D626D9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4CC1A8E8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1FDB9C79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7F57F2BA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3896F06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1C1C50E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9F80AAB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15A1AD4E" w14:textId="77777777" w:rsidR="00344DBE" w:rsidRP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84"/>
        <w:gridCol w:w="1576"/>
        <w:gridCol w:w="5470"/>
      </w:tblGrid>
      <w:tr w:rsidR="00151045" w:rsidRPr="00344DBE" w14:paraId="226CC39E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8CD24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lastRenderedPageBreak/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EC04</w:t>
            </w:r>
          </w:p>
        </w:tc>
      </w:tr>
      <w:tr w:rsidR="00151045" w:rsidRPr="00344DBE" w14:paraId="2C464BAB" w14:textId="77777777" w:rsidTr="00024F98"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99509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B5F35F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tolerar los fallos o errores al manipular los datos</w:t>
            </w:r>
          </w:p>
        </w:tc>
      </w:tr>
      <w:tr w:rsidR="00151045" w:rsidRPr="00344DBE" w14:paraId="4B4F6E81" w14:textId="77777777" w:rsidTr="00024F98">
        <w:tc>
          <w:tcPr>
            <w:tcW w:w="3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D1B5E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3BAC57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Fiabilidad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Tolerante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a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fallos</w:t>
            </w:r>
            <w:proofErr w:type="spellEnd"/>
          </w:p>
        </w:tc>
      </w:tr>
      <w:tr w:rsidR="00151045" w:rsidRPr="00344DBE" w14:paraId="171131F0" w14:textId="77777777" w:rsidTr="00024F98"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4F301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F4CB6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2C219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Ingresar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datos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erróneamente</w:t>
            </w:r>
            <w:proofErr w:type="spellEnd"/>
          </w:p>
        </w:tc>
      </w:tr>
      <w:tr w:rsidR="00151045" w:rsidRPr="00344DBE" w14:paraId="6110687B" w14:textId="77777777" w:rsidTr="00024F98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B591BE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A4D96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35F54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Analista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</w:t>
            </w:r>
          </w:p>
        </w:tc>
      </w:tr>
      <w:tr w:rsidR="00151045" w:rsidRPr="00344DBE" w14:paraId="3E0F8597" w14:textId="77777777" w:rsidTr="00024F98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852AE6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CB88D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4D0D9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Testing</w:t>
            </w:r>
          </w:p>
        </w:tc>
      </w:tr>
      <w:tr w:rsidR="00151045" w:rsidRPr="00344DBE" w14:paraId="72F583A2" w14:textId="77777777" w:rsidTr="00024F98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84D7FB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5EBF2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D7341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254AB49D" w14:textId="77777777" w:rsidTr="00024F98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C7C9AC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90B40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56997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En ningún momento ocurren fallos o caídas cuando el testador ingresa datos erróneamente</w:t>
            </w:r>
          </w:p>
        </w:tc>
      </w:tr>
      <w:tr w:rsidR="00151045" w:rsidRPr="00344DBE" w14:paraId="1248BBA1" w14:textId="77777777" w:rsidTr="00024F98"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FFB5F7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F490C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63308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Al 100% de los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testeadores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no se le cae el sistema o le ocurren fallos al haber ingresado datos erróneamente</w:t>
            </w:r>
          </w:p>
        </w:tc>
      </w:tr>
    </w:tbl>
    <w:p w14:paraId="0B52BF25" w14:textId="77777777" w:rsidR="00151045" w:rsidRPr="00344DBE" w:rsidRDefault="00151045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2101"/>
        <w:gridCol w:w="1666"/>
        <w:gridCol w:w="5263"/>
      </w:tblGrid>
      <w:tr w:rsidR="00151045" w:rsidRPr="00344DBE" w14:paraId="2501E363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7BB60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EC05</w:t>
            </w:r>
          </w:p>
        </w:tc>
      </w:tr>
      <w:tr w:rsidR="00151045" w:rsidRPr="00344DBE" w14:paraId="7063BF8D" w14:textId="77777777" w:rsidTr="00024F98"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7D081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ABFF08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ser preciso en sus procedimientos o cálculos</w:t>
            </w:r>
          </w:p>
        </w:tc>
      </w:tr>
      <w:tr w:rsidR="00151045" w:rsidRPr="00344DBE" w14:paraId="6FC2DCFB" w14:textId="77777777" w:rsidTr="00024F98">
        <w:tc>
          <w:tcPr>
            <w:tcW w:w="3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B888C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63D3D7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Precisión</w:t>
            </w:r>
            <w:proofErr w:type="spellEnd"/>
          </w:p>
        </w:tc>
      </w:tr>
      <w:tr w:rsidR="00151045" w:rsidRPr="00344DBE" w14:paraId="6071BCA5" w14:textId="77777777" w:rsidTr="00024F98">
        <w:tc>
          <w:tcPr>
            <w:tcW w:w="2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A48F6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1D625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5379BB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Calcular el sueldo y los bonos</w:t>
            </w:r>
          </w:p>
        </w:tc>
      </w:tr>
      <w:tr w:rsidR="00151045" w:rsidRPr="00344DBE" w14:paraId="5F4FC988" w14:textId="77777777" w:rsidTr="00024F98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5EEB40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3998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D6322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Funcionario</w:t>
            </w:r>
            <w:proofErr w:type="spellEnd"/>
          </w:p>
        </w:tc>
      </w:tr>
      <w:tr w:rsidR="00151045" w:rsidRPr="00344DBE" w14:paraId="63A9C84B" w14:textId="77777777" w:rsidTr="00024F98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F34771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08762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A936D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5518BC31" w14:textId="77777777" w:rsidTr="00024F98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75DE8F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E7CA5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4A8D3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Módulo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pagos</w:t>
            </w:r>
            <w:proofErr w:type="spellEnd"/>
          </w:p>
        </w:tc>
      </w:tr>
      <w:tr w:rsidR="00151045" w:rsidRPr="00344DBE" w14:paraId="2F4857EA" w14:textId="77777777" w:rsidTr="00024F98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F880A3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6BC91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0DD24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No han ocurrido imprecisiones en los cálculos o procedimiento</w:t>
            </w:r>
          </w:p>
        </w:tc>
      </w:tr>
      <w:tr w:rsidR="00151045" w:rsidRPr="00344DBE" w14:paraId="5D8B1CC8" w14:textId="77777777" w:rsidTr="00024F98">
        <w:tc>
          <w:tcPr>
            <w:tcW w:w="2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61845A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1F2A1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9E937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100% de los procedimiento y cálculos se realizan sin ninguna imprecisión y problema</w:t>
            </w:r>
          </w:p>
        </w:tc>
      </w:tr>
    </w:tbl>
    <w:p w14:paraId="47376759" w14:textId="77777777" w:rsidR="00151045" w:rsidRPr="00344DBE" w:rsidRDefault="00151045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2116"/>
        <w:gridCol w:w="1678"/>
        <w:gridCol w:w="5236"/>
      </w:tblGrid>
      <w:tr w:rsidR="00151045" w:rsidRPr="00344DBE" w14:paraId="017E15F2" w14:textId="77777777" w:rsidTr="00024F98">
        <w:trPr>
          <w:trHeight w:val="238"/>
        </w:trPr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849CB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EC06</w:t>
            </w:r>
          </w:p>
        </w:tc>
      </w:tr>
      <w:tr w:rsidR="00151045" w:rsidRPr="00344DBE" w14:paraId="30B767D5" w14:textId="77777777" w:rsidTr="00024F98">
        <w:tc>
          <w:tcPr>
            <w:tcW w:w="37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1C8E2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8537B8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estar en un idioma entendible para el usuario</w:t>
            </w:r>
          </w:p>
        </w:tc>
      </w:tr>
      <w:tr w:rsidR="00151045" w:rsidRPr="00344DBE" w14:paraId="42989A6C" w14:textId="77777777" w:rsidTr="00024F98">
        <w:tc>
          <w:tcPr>
            <w:tcW w:w="37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1735F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7EFC0F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Inteligible</w:t>
            </w:r>
            <w:proofErr w:type="spellEnd"/>
          </w:p>
        </w:tc>
      </w:tr>
      <w:tr w:rsidR="00151045" w:rsidRPr="00344DBE" w14:paraId="669A099B" w14:textId="77777777" w:rsidTr="00024F98">
        <w:tc>
          <w:tcPr>
            <w:tcW w:w="21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3690C4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09FBD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0ED8A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Visualizar el idioma del sistema</w:t>
            </w:r>
          </w:p>
        </w:tc>
      </w:tr>
      <w:tr w:rsidR="00151045" w:rsidRPr="00344DBE" w14:paraId="3B9CFF47" w14:textId="77777777" w:rsidTr="00024F98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6F6D14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B8761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96A0A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Usuario</w:t>
            </w:r>
            <w:proofErr w:type="spellEnd"/>
          </w:p>
        </w:tc>
      </w:tr>
      <w:tr w:rsidR="00151045" w:rsidRPr="00344DBE" w14:paraId="7CDEE511" w14:textId="77777777" w:rsidTr="00024F98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FA28E1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FEEA4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6F460B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60899020" w14:textId="77777777" w:rsidTr="00024F98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06AB8C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EFE2C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DB48E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043CF207" w14:textId="77777777" w:rsidTr="00024F98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6B0859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2C075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215EC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usuario lograr entender el idioma del sistema correctamente</w:t>
            </w:r>
          </w:p>
        </w:tc>
      </w:tr>
      <w:tr w:rsidR="00151045" w:rsidRPr="00344DBE" w14:paraId="0A6441CB" w14:textId="77777777" w:rsidTr="00024F98">
        <w:tc>
          <w:tcPr>
            <w:tcW w:w="21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1D96D7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30749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F5D7C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100% de los usuarios pudieron entender sin </w:t>
            </w:r>
            <w:proofErr w:type="gramStart"/>
            <w:r w:rsidRPr="00344DBE">
              <w:rPr>
                <w:rFonts w:eastAsia="Calibri" w:cs="Arial"/>
                <w:color w:val="000000"/>
                <w:lang w:val="es-CL"/>
              </w:rPr>
              <w:t>ninguna problema</w:t>
            </w:r>
            <w:proofErr w:type="gramEnd"/>
            <w:r w:rsidRPr="00344DBE">
              <w:rPr>
                <w:rFonts w:eastAsia="Calibri" w:cs="Arial"/>
                <w:color w:val="000000"/>
                <w:lang w:val="es-CL"/>
              </w:rPr>
              <w:t xml:space="preserve"> el idioma del sistema</w:t>
            </w:r>
          </w:p>
        </w:tc>
      </w:tr>
    </w:tbl>
    <w:p w14:paraId="433CC151" w14:textId="77777777" w:rsidR="00151045" w:rsidRDefault="00151045" w:rsidP="00151045">
      <w:pPr>
        <w:widowControl/>
        <w:spacing w:line="240" w:lineRule="auto"/>
        <w:rPr>
          <w:rFonts w:cs="Arial"/>
          <w:lang w:val="es-CL"/>
        </w:rPr>
      </w:pPr>
    </w:p>
    <w:p w14:paraId="0F13CE55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64DD3531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0C7A237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6BF4AC5F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370DAF24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8C56F44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4ED4D5A6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5CFE8D0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21AC32AE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1C089BB8" w14:textId="77777777" w:rsidR="00344DBE" w:rsidRP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838"/>
        <w:gridCol w:w="1463"/>
        <w:gridCol w:w="5729"/>
      </w:tblGrid>
      <w:tr w:rsidR="00151045" w:rsidRPr="00344DBE" w14:paraId="4DB58B31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D11F9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lastRenderedPageBreak/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EC07</w:t>
            </w:r>
          </w:p>
        </w:tc>
      </w:tr>
      <w:tr w:rsidR="00151045" w:rsidRPr="00344DBE" w14:paraId="59B7D769" w14:textId="77777777" w:rsidTr="00024F98">
        <w:tc>
          <w:tcPr>
            <w:tcW w:w="3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A9BE8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FE1D53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estar en línea en todo momento</w:t>
            </w:r>
          </w:p>
        </w:tc>
      </w:tr>
      <w:tr w:rsidR="00151045" w:rsidRPr="00344DBE" w14:paraId="458B4686" w14:textId="77777777" w:rsidTr="00024F98">
        <w:tc>
          <w:tcPr>
            <w:tcW w:w="3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CFC45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AB23DA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Mantenibilidad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Estabilidad</w:t>
            </w:r>
          </w:p>
        </w:tc>
      </w:tr>
      <w:tr w:rsidR="00151045" w:rsidRPr="00344DBE" w14:paraId="69BDB8B4" w14:textId="77777777" w:rsidTr="00024F98"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1D64D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B23DA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F34C2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Inscribirse a un taller un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dia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domingo a las 01:00 am</w:t>
            </w:r>
          </w:p>
        </w:tc>
      </w:tr>
      <w:tr w:rsidR="00151045" w:rsidRPr="00344DBE" w14:paraId="62B5F807" w14:textId="77777777" w:rsidTr="00024F98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63D33E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ABC30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666ED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Analista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</w:t>
            </w:r>
          </w:p>
        </w:tc>
      </w:tr>
      <w:tr w:rsidR="00151045" w:rsidRPr="00344DBE" w14:paraId="0D272330" w14:textId="77777777" w:rsidTr="00024F98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F915E8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CA5EA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9E837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Testing</w:t>
            </w:r>
          </w:p>
        </w:tc>
      </w:tr>
      <w:tr w:rsidR="00151045" w:rsidRPr="00344DBE" w14:paraId="2617634D" w14:textId="77777777" w:rsidTr="00024F98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7D9492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B97E5B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31305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Módulo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inscripción</w:t>
            </w:r>
            <w:proofErr w:type="spellEnd"/>
          </w:p>
        </w:tc>
      </w:tr>
      <w:tr w:rsidR="00151045" w:rsidRPr="00344DBE" w14:paraId="5F5AFB23" w14:textId="77777777" w:rsidTr="00024F98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494C93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0B87C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65D2F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tester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se inscribe de manera correcta y sin ningún problema</w:t>
            </w:r>
          </w:p>
        </w:tc>
      </w:tr>
      <w:tr w:rsidR="00151045" w:rsidRPr="00344DBE" w14:paraId="37587928" w14:textId="77777777" w:rsidTr="00024F98"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614A67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701F5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6F493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100% de los usuarios efectuaron que el sistema estuvo siempre disponible a la hora de usarlo independientemente de la hora de uso.</w:t>
            </w:r>
          </w:p>
        </w:tc>
      </w:tr>
    </w:tbl>
    <w:p w14:paraId="582CB385" w14:textId="77777777" w:rsidR="00151045" w:rsidRPr="00344DBE" w:rsidRDefault="00151045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24"/>
        <w:gridCol w:w="1530"/>
        <w:gridCol w:w="5576"/>
      </w:tblGrid>
      <w:tr w:rsidR="00151045" w:rsidRPr="00344DBE" w14:paraId="1C9D3B30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EFD3C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EC08</w:t>
            </w:r>
          </w:p>
        </w:tc>
      </w:tr>
      <w:tr w:rsidR="00151045" w:rsidRPr="00344DBE" w14:paraId="0969AF3C" w14:textId="77777777" w:rsidTr="00024F98">
        <w:tc>
          <w:tcPr>
            <w:tcW w:w="3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F4608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6F3F3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ser eficiente a la hora de usarlo</w:t>
            </w:r>
          </w:p>
        </w:tc>
      </w:tr>
      <w:tr w:rsidR="00151045" w:rsidRPr="00344DBE" w14:paraId="2F9BCED0" w14:textId="77777777" w:rsidTr="00024F98">
        <w:tc>
          <w:tcPr>
            <w:tcW w:w="3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74515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602C9A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Eficiencia - Cumplimiento de la Eficiencia</w:t>
            </w:r>
          </w:p>
        </w:tc>
      </w:tr>
      <w:tr w:rsidR="00151045" w:rsidRPr="00344DBE" w14:paraId="5D1F2DF5" w14:textId="77777777" w:rsidTr="00024F98">
        <w:tc>
          <w:tcPr>
            <w:tcW w:w="19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59C44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CA980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380B8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Comprobar que los pagos sean dirigidos correctamente</w:t>
            </w:r>
          </w:p>
        </w:tc>
      </w:tr>
      <w:tr w:rsidR="00151045" w:rsidRPr="00344DBE" w14:paraId="47983C9E" w14:textId="77777777" w:rsidTr="00024F98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32E9C5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3EF54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54359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Analista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</w:t>
            </w:r>
          </w:p>
        </w:tc>
      </w:tr>
      <w:tr w:rsidR="00151045" w:rsidRPr="00344DBE" w14:paraId="1D375734" w14:textId="77777777" w:rsidTr="00024F98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5A48AC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A2CF1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EE9E2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Testing</w:t>
            </w:r>
          </w:p>
        </w:tc>
      </w:tr>
      <w:tr w:rsidR="00151045" w:rsidRPr="00344DBE" w14:paraId="3AE97620" w14:textId="77777777" w:rsidTr="00024F98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192F78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3EF6A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89E37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3A49CB57" w14:textId="77777777" w:rsidTr="00024F98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656E30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40E2A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43275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tester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debe comprobar que la base de datos funcione correctamente con el sistema de pagos y transacciones. </w:t>
            </w:r>
          </w:p>
        </w:tc>
      </w:tr>
      <w:tr w:rsidR="00151045" w:rsidRPr="00344DBE" w14:paraId="17F1D915" w14:textId="77777777" w:rsidTr="00024F98">
        <w:tc>
          <w:tcPr>
            <w:tcW w:w="1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0A970E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51D4B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5B630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100% de los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testeadores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efectuaron que el sistema funciona correctamente con el sistema de pagos a los instructores.</w:t>
            </w:r>
          </w:p>
        </w:tc>
      </w:tr>
    </w:tbl>
    <w:p w14:paraId="138DCABB" w14:textId="77777777" w:rsidR="00151045" w:rsidRPr="00344DBE" w:rsidRDefault="00151045" w:rsidP="00151045">
      <w:pPr>
        <w:widowControl/>
        <w:spacing w:line="240" w:lineRule="auto"/>
        <w:rPr>
          <w:rFonts w:cs="Arial"/>
          <w:lang w:val="es-CL"/>
        </w:rPr>
      </w:pPr>
    </w:p>
    <w:p w14:paraId="7F42D9D0" w14:textId="77777777" w:rsidR="00151045" w:rsidRPr="00344DBE" w:rsidRDefault="00151045" w:rsidP="00151045">
      <w:pPr>
        <w:widowControl/>
        <w:spacing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97"/>
        <w:gridCol w:w="1586"/>
        <w:gridCol w:w="5447"/>
      </w:tblGrid>
      <w:tr w:rsidR="00151045" w:rsidRPr="00344DBE" w14:paraId="32BCAE3C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AAEFC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EC09</w:t>
            </w:r>
          </w:p>
        </w:tc>
      </w:tr>
      <w:tr w:rsidR="00151045" w:rsidRPr="00344DBE" w14:paraId="551FD1F3" w14:textId="77777777" w:rsidTr="00024F98"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74F59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FE4167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será de uso simple, mediante imágenes o iconos</w:t>
            </w:r>
          </w:p>
        </w:tc>
      </w:tr>
      <w:tr w:rsidR="00151045" w:rsidRPr="00344DBE" w14:paraId="4E4D63F0" w14:textId="77777777" w:rsidTr="00024F98">
        <w:tc>
          <w:tcPr>
            <w:tcW w:w="35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C646B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92F854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Facilidad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Aprendizaje</w:t>
            </w:r>
            <w:proofErr w:type="spellEnd"/>
          </w:p>
        </w:tc>
      </w:tr>
      <w:tr w:rsidR="00151045" w:rsidRPr="00344DBE" w14:paraId="6B0460A8" w14:textId="77777777" w:rsidTr="00024F98">
        <w:tc>
          <w:tcPr>
            <w:tcW w:w="19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FFDB9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97C47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58BAD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Navegar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por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44210BEA" w14:textId="77777777" w:rsidTr="00024F98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FD00B9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117E1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1E293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Usuario</w:t>
            </w:r>
            <w:proofErr w:type="spellEnd"/>
          </w:p>
        </w:tc>
      </w:tr>
      <w:tr w:rsidR="00151045" w:rsidRPr="00344DBE" w14:paraId="7212276A" w14:textId="77777777" w:rsidTr="00024F98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D2D910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DE187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5DB5BF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59766E52" w14:textId="77777777" w:rsidTr="00024F98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7F1534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5D43E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03EBB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68CBC3F3" w14:textId="77777777" w:rsidTr="00024F98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732B63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54488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6E915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tiene imágenes e iconos de referencia al procedimiento que realiza</w:t>
            </w:r>
          </w:p>
        </w:tc>
      </w:tr>
      <w:tr w:rsidR="00151045" w:rsidRPr="00344DBE" w14:paraId="6AE0CC12" w14:textId="77777777" w:rsidTr="00024F98">
        <w:tc>
          <w:tcPr>
            <w:tcW w:w="19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292468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668F8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9D480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100% de los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testeadores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han podido visualizar los iconos e imágenes de referencia sin ningún problema</w:t>
            </w:r>
          </w:p>
        </w:tc>
      </w:tr>
    </w:tbl>
    <w:p w14:paraId="4D01B531" w14:textId="77777777" w:rsidR="00151045" w:rsidRDefault="00151045" w:rsidP="00151045">
      <w:pPr>
        <w:widowControl/>
        <w:spacing w:line="240" w:lineRule="auto"/>
        <w:rPr>
          <w:rFonts w:cs="Arial"/>
          <w:lang w:val="es-CL"/>
        </w:rPr>
      </w:pPr>
    </w:p>
    <w:p w14:paraId="78433A72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3F469B88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55DB2650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313D61E9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6906FEBF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45A6A8A5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1C79C55C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1F2363A7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023CBEDE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277DDAF8" w14:textId="77777777" w:rsid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p w14:paraId="763A556A" w14:textId="77777777" w:rsidR="00344DBE" w:rsidRPr="00344DBE" w:rsidRDefault="00344DBE" w:rsidP="00151045">
      <w:pPr>
        <w:widowControl/>
        <w:spacing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2115"/>
        <w:gridCol w:w="1677"/>
        <w:gridCol w:w="5238"/>
      </w:tblGrid>
      <w:tr w:rsidR="00151045" w:rsidRPr="00344DBE" w14:paraId="33DED914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90ECF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lastRenderedPageBreak/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EC010</w:t>
            </w:r>
          </w:p>
        </w:tc>
      </w:tr>
      <w:tr w:rsidR="00151045" w:rsidRPr="00344DBE" w14:paraId="5C0A728B" w14:textId="77777777" w:rsidTr="00024F98">
        <w:tc>
          <w:tcPr>
            <w:tcW w:w="3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3AB3F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164964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tener una letra entendible</w:t>
            </w:r>
          </w:p>
        </w:tc>
      </w:tr>
      <w:tr w:rsidR="00151045" w:rsidRPr="00344DBE" w14:paraId="5553C498" w14:textId="77777777" w:rsidTr="00024F98">
        <w:tc>
          <w:tcPr>
            <w:tcW w:w="3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D92A0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2DCE66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Usabilidad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Inteligible</w:t>
            </w:r>
            <w:proofErr w:type="spellEnd"/>
          </w:p>
        </w:tc>
      </w:tr>
      <w:tr w:rsidR="00151045" w:rsidRPr="00344DBE" w14:paraId="6FB0B65D" w14:textId="77777777" w:rsidTr="00024F98">
        <w:tc>
          <w:tcPr>
            <w:tcW w:w="2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A9D52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625D7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A81EC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Navegar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por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4B73D77D" w14:textId="77777777" w:rsidTr="00024F98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510F7C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CBF21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12773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Usuario</w:t>
            </w:r>
            <w:proofErr w:type="spellEnd"/>
          </w:p>
        </w:tc>
      </w:tr>
      <w:tr w:rsidR="00151045" w:rsidRPr="00344DBE" w14:paraId="5CB5A8C6" w14:textId="77777777" w:rsidTr="00024F98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1EA8D5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3FC5B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13BF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1BC88345" w14:textId="77777777" w:rsidTr="00024F98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18A96B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284085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3FEF3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50CEBA23" w14:textId="77777777" w:rsidTr="00024F98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60BEB0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8050DB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AAE98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cumple con tener una letra acorde para su fácil entendimiento</w:t>
            </w:r>
          </w:p>
        </w:tc>
      </w:tr>
      <w:tr w:rsidR="00151045" w:rsidRPr="00344DBE" w14:paraId="4B5C8073" w14:textId="77777777" w:rsidTr="00024F98">
        <w:tc>
          <w:tcPr>
            <w:tcW w:w="21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C7AA8E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E6DB4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764C5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 xml:space="preserve">El 100% de los </w:t>
            </w:r>
            <w:proofErr w:type="spellStart"/>
            <w:r w:rsidRPr="00344DBE">
              <w:rPr>
                <w:rFonts w:eastAsia="Calibri" w:cs="Arial"/>
                <w:color w:val="000000"/>
                <w:lang w:val="es-CL"/>
              </w:rPr>
              <w:t>testeadores</w:t>
            </w:r>
            <w:proofErr w:type="spellEnd"/>
            <w:r w:rsidRPr="00344DBE">
              <w:rPr>
                <w:rFonts w:eastAsia="Calibri" w:cs="Arial"/>
                <w:color w:val="000000"/>
                <w:lang w:val="es-CL"/>
              </w:rPr>
              <w:t xml:space="preserve"> han entender el contenido del sistema sin ningún problema</w:t>
            </w:r>
          </w:p>
        </w:tc>
      </w:tr>
    </w:tbl>
    <w:p w14:paraId="36B88E93" w14:textId="77777777" w:rsidR="00151045" w:rsidRPr="00344DBE" w:rsidRDefault="00151045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79"/>
        <w:gridCol w:w="1572"/>
        <w:gridCol w:w="5479"/>
      </w:tblGrid>
      <w:tr w:rsidR="00151045" w:rsidRPr="00344DBE" w14:paraId="4C3ECA35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426C3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EC011</w:t>
            </w:r>
          </w:p>
        </w:tc>
      </w:tr>
      <w:tr w:rsidR="00151045" w:rsidRPr="00344DBE" w14:paraId="4DF5EF12" w14:textId="77777777" w:rsidTr="00024F98">
        <w:trPr>
          <w:trHeight w:val="420"/>
        </w:trPr>
        <w:tc>
          <w:tcPr>
            <w:tcW w:w="3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024A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E9F200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estar construido en módulos para su fácil mantención</w:t>
            </w:r>
          </w:p>
        </w:tc>
      </w:tr>
      <w:tr w:rsidR="00151045" w:rsidRPr="00344DBE" w14:paraId="4A2FCBF2" w14:textId="77777777" w:rsidTr="00024F98">
        <w:tc>
          <w:tcPr>
            <w:tcW w:w="3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E1762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7EB698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Mantenibilidad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Cambiabilidad</w:t>
            </w:r>
            <w:proofErr w:type="spellEnd"/>
          </w:p>
        </w:tc>
      </w:tr>
      <w:tr w:rsidR="00151045" w:rsidRPr="00344DBE" w14:paraId="2C9F066A" w14:textId="77777777" w:rsidTr="00024F98">
        <w:tc>
          <w:tcPr>
            <w:tcW w:w="19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AFDDE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DFC7D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0291C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Realizar una mantención de los módulos</w:t>
            </w:r>
          </w:p>
        </w:tc>
      </w:tr>
      <w:tr w:rsidR="00151045" w:rsidRPr="00344DBE" w14:paraId="7E3A0A06" w14:textId="77777777" w:rsidTr="00024F98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C5CDDF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77DB2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1F137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Desarrolladores</w:t>
            </w:r>
            <w:proofErr w:type="spellEnd"/>
          </w:p>
        </w:tc>
      </w:tr>
      <w:tr w:rsidR="00151045" w:rsidRPr="00344DBE" w14:paraId="4C64BF30" w14:textId="77777777" w:rsidTr="00024F98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9F9413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00552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D062A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Desarrollo</w:t>
            </w:r>
          </w:p>
        </w:tc>
      </w:tr>
      <w:tr w:rsidR="00151045" w:rsidRPr="00344DBE" w14:paraId="5A006A57" w14:textId="77777777" w:rsidTr="00024F98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076236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4FA04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C4F53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Todo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el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sistema</w:t>
            </w:r>
            <w:proofErr w:type="spellEnd"/>
          </w:p>
        </w:tc>
      </w:tr>
      <w:tr w:rsidR="00151045" w:rsidRPr="00344DBE" w14:paraId="0684B1D1" w14:textId="77777777" w:rsidTr="00024F98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FC7554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2DFCAB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430E3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No se han generado conflictos ni problemas en el sistema al actualizar los módulos</w:t>
            </w:r>
          </w:p>
        </w:tc>
      </w:tr>
      <w:tr w:rsidR="00151045" w:rsidRPr="00344DBE" w14:paraId="01EDE176" w14:textId="77777777" w:rsidTr="00024F98">
        <w:tc>
          <w:tcPr>
            <w:tcW w:w="19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A658FF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B0FFB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4EB11F" w14:textId="4AFE7AB3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100% de los</w:t>
            </w:r>
            <w:r w:rsidR="00365DFC">
              <w:rPr>
                <w:rFonts w:eastAsia="Calibri" w:cs="Arial"/>
                <w:color w:val="000000"/>
                <w:lang w:val="es-CL"/>
              </w:rPr>
              <w:t xml:space="preserve"> </w:t>
            </w:r>
            <w:r w:rsidRPr="00344DBE">
              <w:rPr>
                <w:rFonts w:eastAsia="Calibri" w:cs="Arial"/>
                <w:color w:val="000000"/>
                <w:lang w:val="es-CL"/>
              </w:rPr>
              <w:t>desarrolladores no tuvo problema para realizar las mantenciones a los distintos módulos</w:t>
            </w:r>
          </w:p>
        </w:tc>
      </w:tr>
    </w:tbl>
    <w:p w14:paraId="44A9E8E6" w14:textId="77777777" w:rsidR="00151045" w:rsidRPr="00344DBE" w:rsidRDefault="00151045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66"/>
        <w:gridCol w:w="1562"/>
        <w:gridCol w:w="5502"/>
      </w:tblGrid>
      <w:tr w:rsidR="00151045" w:rsidRPr="00344DBE" w14:paraId="745A79D7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58A26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EC12</w:t>
            </w:r>
          </w:p>
        </w:tc>
      </w:tr>
      <w:tr w:rsidR="00151045" w:rsidRPr="00344DBE" w14:paraId="55E9014E" w14:textId="77777777" w:rsidTr="00024F98">
        <w:tc>
          <w:tcPr>
            <w:tcW w:w="3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01310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C3BAFB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debe asegurar los datos con confidencialidad</w:t>
            </w:r>
          </w:p>
        </w:tc>
      </w:tr>
      <w:tr w:rsidR="00151045" w:rsidRPr="00344DBE" w14:paraId="7704D3D4" w14:textId="77777777" w:rsidTr="00024F98">
        <w:tc>
          <w:tcPr>
            <w:tcW w:w="3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E3EA2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9B75D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Seguridad</w:t>
            </w:r>
            <w:proofErr w:type="spellEnd"/>
          </w:p>
        </w:tc>
      </w:tr>
      <w:tr w:rsidR="00151045" w:rsidRPr="00344DBE" w14:paraId="158831D2" w14:textId="77777777" w:rsidTr="00024F98">
        <w:tc>
          <w:tcPr>
            <w:tcW w:w="19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3F6F98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A8CC3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AE79E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Controlar los datos de acceso de los usuarios</w:t>
            </w:r>
          </w:p>
        </w:tc>
      </w:tr>
      <w:tr w:rsidR="00151045" w:rsidRPr="00344DBE" w14:paraId="724ABB89" w14:textId="77777777" w:rsidTr="00024F98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EC0C06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9607A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AFE0AB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Usuario</w:t>
            </w:r>
            <w:proofErr w:type="spellEnd"/>
          </w:p>
        </w:tc>
      </w:tr>
      <w:tr w:rsidR="00151045" w:rsidRPr="00344DBE" w14:paraId="53CCAAB8" w14:textId="77777777" w:rsidTr="00024F98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09788C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625D6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A67B1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6783466B" w14:textId="77777777" w:rsidTr="00024F98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BE49CE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22526E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C123B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Página de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autentificación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(Login)</w:t>
            </w:r>
          </w:p>
        </w:tc>
      </w:tr>
      <w:tr w:rsidR="00151045" w:rsidRPr="00344DBE" w14:paraId="0D9C88EE" w14:textId="77777777" w:rsidTr="00024F98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316026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424D2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967F4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usuario ingresa correctamente sus datos</w:t>
            </w:r>
          </w:p>
        </w:tc>
      </w:tr>
      <w:tr w:rsidR="00151045" w:rsidRPr="00344DBE" w14:paraId="17811C7F" w14:textId="77777777" w:rsidTr="00024F98">
        <w:tc>
          <w:tcPr>
            <w:tcW w:w="1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3DBB4C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472C39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7869D7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100% de los usuarios han ingresado incorrectamente sus datos, por lo que, el sistema no los deja ingresar </w:t>
            </w:r>
          </w:p>
        </w:tc>
      </w:tr>
    </w:tbl>
    <w:p w14:paraId="4F2F013D" w14:textId="77777777" w:rsidR="00151045" w:rsidRPr="00344DBE" w:rsidRDefault="00151045" w:rsidP="00151045">
      <w:pPr>
        <w:widowControl/>
        <w:spacing w:after="240" w:line="240" w:lineRule="auto"/>
        <w:rPr>
          <w:rFonts w:cs="Arial"/>
          <w:lang w:val="es-CL"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1944"/>
        <w:gridCol w:w="1545"/>
        <w:gridCol w:w="5541"/>
      </w:tblGrid>
      <w:tr w:rsidR="00151045" w:rsidRPr="00344DBE" w14:paraId="53DBC6C0" w14:textId="77777777" w:rsidTr="00024F98">
        <w:tc>
          <w:tcPr>
            <w:tcW w:w="90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4F577A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Identificador</w:t>
            </w:r>
            <w:proofErr w:type="spellEnd"/>
            <w:r w:rsidRPr="00344DBE">
              <w:rPr>
                <w:rFonts w:eastAsia="Calibri" w:cs="Arial"/>
                <w:color w:val="000000"/>
              </w:rPr>
              <w:t>:  EC013</w:t>
            </w:r>
          </w:p>
        </w:tc>
      </w:tr>
      <w:tr w:rsidR="00151045" w:rsidRPr="00344DBE" w14:paraId="20330F5B" w14:textId="77777777" w:rsidTr="00024F98">
        <w:tc>
          <w:tcPr>
            <w:tcW w:w="3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648F0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  <w:r w:rsidRPr="00344DBE">
              <w:rPr>
                <w:rFonts w:eastAsia="Calibri" w:cs="Arial"/>
                <w:color w:val="000000"/>
              </w:rPr>
              <w:t>(s):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CF4911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sistema permitirá visualizar y generar reportes en PDF y Excel</w:t>
            </w:r>
          </w:p>
        </w:tc>
      </w:tr>
      <w:tr w:rsidR="00151045" w:rsidRPr="00344DBE" w14:paraId="62A6E505" w14:textId="77777777" w:rsidTr="00024F98">
        <w:tc>
          <w:tcPr>
            <w:tcW w:w="34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E0EB66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Atributos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Calidad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relevantes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B3A3FD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Funcionalidad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-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Idoneidad</w:t>
            </w:r>
            <w:proofErr w:type="spellEnd"/>
          </w:p>
        </w:tc>
      </w:tr>
      <w:tr w:rsidR="00151045" w:rsidRPr="00344DBE" w14:paraId="0F564C98" w14:textId="77777777" w:rsidTr="00024F98">
        <w:tc>
          <w:tcPr>
            <w:tcW w:w="19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ACCEED" w14:textId="77777777" w:rsidR="00151045" w:rsidRPr="00344DBE" w:rsidRDefault="00151045" w:rsidP="00024F98">
            <w:pPr>
              <w:widowControl/>
              <w:spacing w:line="240" w:lineRule="auto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Componentes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Escenario</w:t>
            </w:r>
            <w:proofErr w:type="spellEnd"/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8B395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Estímulos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23468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Generar y visualizar los reportes en PDF y Excel</w:t>
            </w:r>
          </w:p>
        </w:tc>
      </w:tr>
      <w:tr w:rsidR="00151045" w:rsidRPr="00344DBE" w14:paraId="3D68B46A" w14:textId="77777777" w:rsidTr="00024F98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C50DA0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A8ABFC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 xml:space="preserve">Fuente del </w:t>
            </w:r>
            <w:proofErr w:type="spellStart"/>
            <w:r w:rsidRPr="00344DBE">
              <w:rPr>
                <w:rFonts w:eastAsia="Calibri" w:cs="Arial"/>
                <w:color w:val="000000"/>
              </w:rPr>
              <w:t>estímulo</w:t>
            </w:r>
            <w:proofErr w:type="spellEnd"/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DABBF0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Funcionario</w:t>
            </w:r>
            <w:proofErr w:type="spellEnd"/>
          </w:p>
        </w:tc>
      </w:tr>
      <w:tr w:rsidR="00151045" w:rsidRPr="00344DBE" w14:paraId="111F3EF6" w14:textId="77777777" w:rsidTr="00024F98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DE1242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6F6052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Ambiente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CEE47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Normal</w:t>
            </w:r>
          </w:p>
        </w:tc>
      </w:tr>
      <w:tr w:rsidR="00151045" w:rsidRPr="00344DBE" w14:paraId="618C341F" w14:textId="77777777" w:rsidTr="00024F98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BF30EA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C48123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Artefacto</w:t>
            </w:r>
            <w:proofErr w:type="spellEnd"/>
            <w:r w:rsidRPr="00344DBE">
              <w:rPr>
                <w:rFonts w:eastAsia="Calibri" w:cs="Arial"/>
                <w:color w:val="000000"/>
              </w:rPr>
              <w:t>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9AE69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Pagina para generar los reportes</w:t>
            </w:r>
          </w:p>
        </w:tc>
      </w:tr>
      <w:tr w:rsidR="00151045" w:rsidRPr="00344DBE" w14:paraId="2DC54C41" w14:textId="77777777" w:rsidTr="00024F98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B8753B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764ED1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r w:rsidRPr="00344DBE">
              <w:rPr>
                <w:rFonts w:eastAsia="Calibri" w:cs="Arial"/>
                <w:color w:val="000000"/>
              </w:rPr>
              <w:t>Respuesta: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BAA7D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funcionario genera y visualiza los reportes correctamente</w:t>
            </w:r>
          </w:p>
        </w:tc>
      </w:tr>
      <w:tr w:rsidR="00151045" w:rsidRPr="00344DBE" w14:paraId="6417A34C" w14:textId="77777777" w:rsidTr="00024F98">
        <w:tc>
          <w:tcPr>
            <w:tcW w:w="19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0B2419" w14:textId="77777777" w:rsidR="00151045" w:rsidRPr="00344DBE" w:rsidRDefault="00151045" w:rsidP="00024F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Arial"/>
                <w:lang w:val="es-CL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747554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</w:rPr>
            </w:pPr>
            <w:proofErr w:type="spellStart"/>
            <w:r w:rsidRPr="00344DBE">
              <w:rPr>
                <w:rFonts w:eastAsia="Calibri" w:cs="Arial"/>
                <w:color w:val="000000"/>
              </w:rPr>
              <w:t>Medida</w:t>
            </w:r>
            <w:proofErr w:type="spellEnd"/>
            <w:r w:rsidRPr="00344DBE">
              <w:rPr>
                <w:rFonts w:eastAsia="Calibri" w:cs="Arial"/>
                <w:color w:val="000000"/>
              </w:rPr>
              <w:t xml:space="preserve"> de Respuesta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C5CB5D" w14:textId="77777777" w:rsidR="00151045" w:rsidRPr="00344DBE" w:rsidRDefault="00151045" w:rsidP="00024F98">
            <w:pPr>
              <w:widowControl/>
              <w:spacing w:line="240" w:lineRule="auto"/>
              <w:jc w:val="both"/>
              <w:rPr>
                <w:rFonts w:cs="Arial"/>
                <w:lang w:val="es-CL"/>
              </w:rPr>
            </w:pPr>
            <w:r w:rsidRPr="00344DBE">
              <w:rPr>
                <w:rFonts w:eastAsia="Calibri" w:cs="Arial"/>
                <w:color w:val="000000"/>
                <w:lang w:val="es-CL"/>
              </w:rPr>
              <w:t>El 100% de los funcionarios han podido generar y visualizar los reportes de los talleres en Excel y PDF correctamente</w:t>
            </w:r>
          </w:p>
        </w:tc>
      </w:tr>
    </w:tbl>
    <w:p w14:paraId="3A386002" w14:textId="6398378A" w:rsidR="009C626B" w:rsidRPr="00DA6097" w:rsidRDefault="009C626B" w:rsidP="009C626B">
      <w:pPr>
        <w:pStyle w:val="EstiloTtulo1VerdanaJustificado"/>
        <w:rPr>
          <w:noProof/>
          <w:lang w:val="es-ES"/>
        </w:rPr>
      </w:pPr>
      <w:bookmarkStart w:id="48" w:name="_Toc214372044"/>
      <w:bookmarkStart w:id="49" w:name="_Toc214372202"/>
      <w:r w:rsidRPr="004871E0">
        <w:rPr>
          <w:noProof/>
          <w:lang w:val="es-ES"/>
        </w:rPr>
        <w:lastRenderedPageBreak/>
        <w:t>Vista de Procesos</w:t>
      </w:r>
      <w:bookmarkEnd w:id="48"/>
      <w:bookmarkEnd w:id="49"/>
    </w:p>
    <w:p w14:paraId="585A52B7" w14:textId="195BF28C" w:rsidR="009C626B" w:rsidRDefault="009C626B" w:rsidP="00DA6097">
      <w:pPr>
        <w:pStyle w:val="Epgrafe"/>
        <w:rPr>
          <w:noProof/>
          <w:lang w:val="es-ES"/>
        </w:rPr>
      </w:pPr>
      <w:r w:rsidRPr="004871E0">
        <w:rPr>
          <w:noProof/>
          <w:lang w:val="es-ES"/>
        </w:rPr>
        <w:t xml:space="preserve">Ilustración </w:t>
      </w:r>
      <w:r w:rsidR="00C0051B">
        <w:rPr>
          <w:noProof/>
          <w:lang w:val="es-ES"/>
        </w:rPr>
        <w:t>2</w:t>
      </w:r>
      <w:r w:rsidRPr="004871E0">
        <w:rPr>
          <w:noProof/>
          <w:lang w:val="es-ES"/>
        </w:rPr>
        <w:t>: Diagrama</w:t>
      </w:r>
      <w:r w:rsidR="004A76F1">
        <w:rPr>
          <w:noProof/>
          <w:lang w:val="es-ES"/>
        </w:rPr>
        <w:t>s</w:t>
      </w:r>
      <w:r w:rsidRPr="004871E0">
        <w:rPr>
          <w:noProof/>
          <w:lang w:val="es-ES"/>
        </w:rPr>
        <w:t xml:space="preserve"> de </w:t>
      </w:r>
      <w:r>
        <w:rPr>
          <w:noProof/>
          <w:lang w:val="es-ES"/>
        </w:rPr>
        <w:t>Actividades</w:t>
      </w:r>
    </w:p>
    <w:p w14:paraId="6AD55780" w14:textId="77777777" w:rsidR="00DA6097" w:rsidRDefault="00DA6097" w:rsidP="00DA6097">
      <w:pPr>
        <w:rPr>
          <w:lang w:val="es-ES"/>
        </w:rPr>
      </w:pPr>
    </w:p>
    <w:p w14:paraId="051036AE" w14:textId="75B59466" w:rsidR="00DA6097" w:rsidRPr="00DA6097" w:rsidRDefault="00DA6097" w:rsidP="00DA6097">
      <w:pPr>
        <w:rPr>
          <w:lang w:val="es-ES"/>
        </w:rPr>
      </w:pPr>
      <w:r>
        <w:rPr>
          <w:lang w:val="es-ES"/>
        </w:rPr>
        <w:t>4.1 Administrador Compras</w:t>
      </w:r>
    </w:p>
    <w:p w14:paraId="54A214C2" w14:textId="77777777" w:rsidR="00DA6097" w:rsidRDefault="00DA6097" w:rsidP="00DA6097">
      <w:pPr>
        <w:rPr>
          <w:lang w:val="es-ES"/>
        </w:rPr>
      </w:pPr>
    </w:p>
    <w:p w14:paraId="39F42A03" w14:textId="444518C2" w:rsidR="00DA6097" w:rsidRDefault="00DA6097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29D3A285" wp14:editId="7B559D4E">
            <wp:extent cx="5848350" cy="7083001"/>
            <wp:effectExtent l="0" t="0" r="0" b="3810"/>
            <wp:docPr id="1197271252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1252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158" cy="710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F8E2" w14:textId="77777777" w:rsidR="00DA6097" w:rsidRDefault="00DA6097" w:rsidP="00DA6097">
      <w:pPr>
        <w:rPr>
          <w:lang w:val="es-ES"/>
        </w:rPr>
      </w:pPr>
    </w:p>
    <w:p w14:paraId="44745CE7" w14:textId="7347217B" w:rsidR="00DA6097" w:rsidRDefault="00DA6097" w:rsidP="00DA6097">
      <w:pPr>
        <w:pStyle w:val="Ttulo2"/>
        <w:numPr>
          <w:ilvl w:val="0"/>
          <w:numId w:val="0"/>
        </w:numPr>
        <w:rPr>
          <w:lang w:val="es-ES"/>
        </w:rPr>
      </w:pPr>
      <w:bookmarkStart w:id="50" w:name="_Toc214372045"/>
      <w:bookmarkStart w:id="51" w:name="_Toc214372203"/>
      <w:r w:rsidRPr="00DA6097">
        <w:rPr>
          <w:lang w:val="es-ES"/>
        </w:rPr>
        <w:lastRenderedPageBreak/>
        <w:t>4.</w:t>
      </w:r>
      <w:r>
        <w:rPr>
          <w:lang w:val="es-ES"/>
        </w:rPr>
        <w:t>2 Administrador Ventas</w:t>
      </w:r>
      <w:bookmarkEnd w:id="50"/>
      <w:bookmarkEnd w:id="51"/>
    </w:p>
    <w:p w14:paraId="3BF823F3" w14:textId="77777777" w:rsidR="00DA6097" w:rsidRDefault="00DA6097" w:rsidP="00DA6097">
      <w:pPr>
        <w:rPr>
          <w:lang w:val="es-ES"/>
        </w:rPr>
      </w:pPr>
    </w:p>
    <w:p w14:paraId="7BEEB985" w14:textId="6FE4EA29" w:rsidR="00DA6097" w:rsidRDefault="00DA6097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1567E6EC" wp14:editId="67DA5F4F">
            <wp:extent cx="5566410" cy="6563725"/>
            <wp:effectExtent l="0" t="0" r="0" b="8890"/>
            <wp:docPr id="111737786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786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50" cy="657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22F9" w14:textId="77777777" w:rsidR="00DA6097" w:rsidRDefault="00DA6097" w:rsidP="00DA6097">
      <w:pPr>
        <w:rPr>
          <w:lang w:val="es-ES"/>
        </w:rPr>
      </w:pPr>
    </w:p>
    <w:p w14:paraId="5F504640" w14:textId="77777777" w:rsidR="00DA6097" w:rsidRDefault="00DA6097" w:rsidP="00DA6097">
      <w:pPr>
        <w:rPr>
          <w:lang w:val="es-ES"/>
        </w:rPr>
      </w:pPr>
    </w:p>
    <w:p w14:paraId="1AFD03AB" w14:textId="77777777" w:rsidR="00DA6097" w:rsidRDefault="00DA6097" w:rsidP="00DA6097">
      <w:pPr>
        <w:rPr>
          <w:lang w:val="es-ES"/>
        </w:rPr>
      </w:pPr>
    </w:p>
    <w:p w14:paraId="625FB452" w14:textId="77777777" w:rsidR="00DA6097" w:rsidRDefault="00DA6097" w:rsidP="00DA6097">
      <w:pPr>
        <w:rPr>
          <w:lang w:val="es-ES"/>
        </w:rPr>
      </w:pPr>
    </w:p>
    <w:p w14:paraId="60F0EC9B" w14:textId="77777777" w:rsidR="00DA6097" w:rsidRDefault="00DA6097" w:rsidP="00DA6097">
      <w:pPr>
        <w:rPr>
          <w:lang w:val="es-ES"/>
        </w:rPr>
      </w:pPr>
    </w:p>
    <w:p w14:paraId="62E9C3B2" w14:textId="77777777" w:rsidR="00DA6097" w:rsidRDefault="00DA6097" w:rsidP="00DA6097">
      <w:pPr>
        <w:rPr>
          <w:lang w:val="es-ES"/>
        </w:rPr>
      </w:pPr>
    </w:p>
    <w:p w14:paraId="16F43515" w14:textId="77777777" w:rsidR="00DA6097" w:rsidRDefault="00DA6097" w:rsidP="00DA6097">
      <w:pPr>
        <w:rPr>
          <w:lang w:val="es-ES"/>
        </w:rPr>
      </w:pPr>
    </w:p>
    <w:p w14:paraId="286572C6" w14:textId="77777777" w:rsidR="00DA6097" w:rsidRDefault="00DA6097" w:rsidP="00DA6097">
      <w:pPr>
        <w:rPr>
          <w:lang w:val="es-ES"/>
        </w:rPr>
      </w:pPr>
    </w:p>
    <w:p w14:paraId="2DFA3FA9" w14:textId="6E3FB04D" w:rsidR="00DA6097" w:rsidRPr="00DA6097" w:rsidRDefault="00DA6097" w:rsidP="00DA6097">
      <w:pPr>
        <w:pStyle w:val="Ttulo2"/>
        <w:numPr>
          <w:ilvl w:val="1"/>
          <w:numId w:val="41"/>
        </w:numPr>
        <w:rPr>
          <w:lang w:val="es-ES"/>
        </w:rPr>
      </w:pPr>
      <w:bookmarkStart w:id="52" w:name="_Toc214372046"/>
      <w:bookmarkStart w:id="53" w:name="_Toc214372204"/>
      <w:r w:rsidRPr="00DA6097">
        <w:rPr>
          <w:lang w:val="es-ES"/>
        </w:rPr>
        <w:lastRenderedPageBreak/>
        <w:t>Administrador</w:t>
      </w:r>
      <w:r>
        <w:rPr>
          <w:lang w:val="es-ES"/>
        </w:rPr>
        <w:t xml:space="preserve"> Ventas Proveedor</w:t>
      </w:r>
      <w:bookmarkEnd w:id="52"/>
      <w:bookmarkEnd w:id="53"/>
    </w:p>
    <w:p w14:paraId="694C6766" w14:textId="77777777" w:rsidR="00DA6097" w:rsidRPr="00DA6097" w:rsidRDefault="00DA6097" w:rsidP="00DA6097">
      <w:pPr>
        <w:rPr>
          <w:lang w:val="es-ES"/>
        </w:rPr>
      </w:pPr>
    </w:p>
    <w:p w14:paraId="6F3A6324" w14:textId="18C065A9" w:rsidR="00DA6097" w:rsidRDefault="00DA6097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2808CE5A" wp14:editId="34DAC8FA">
            <wp:extent cx="5654929" cy="6581775"/>
            <wp:effectExtent l="0" t="0" r="3175" b="0"/>
            <wp:docPr id="345324560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4560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963" cy="658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A293" w14:textId="77777777" w:rsidR="00DA6097" w:rsidRDefault="00DA6097" w:rsidP="00DA6097">
      <w:pPr>
        <w:rPr>
          <w:lang w:val="es-ES"/>
        </w:rPr>
      </w:pPr>
    </w:p>
    <w:p w14:paraId="051A441A" w14:textId="77777777" w:rsidR="00DA6097" w:rsidRDefault="00DA6097" w:rsidP="00DA6097">
      <w:pPr>
        <w:rPr>
          <w:lang w:val="es-ES"/>
        </w:rPr>
      </w:pPr>
    </w:p>
    <w:p w14:paraId="0A107A99" w14:textId="77777777" w:rsidR="00DA6097" w:rsidRDefault="00DA6097" w:rsidP="00DA6097">
      <w:pPr>
        <w:rPr>
          <w:lang w:val="es-ES"/>
        </w:rPr>
      </w:pPr>
    </w:p>
    <w:p w14:paraId="580AD691" w14:textId="77777777" w:rsidR="00DA6097" w:rsidRDefault="00DA6097" w:rsidP="00DA6097">
      <w:pPr>
        <w:rPr>
          <w:lang w:val="es-ES"/>
        </w:rPr>
      </w:pPr>
    </w:p>
    <w:p w14:paraId="672D7553" w14:textId="77777777" w:rsidR="00DA6097" w:rsidRDefault="00DA6097" w:rsidP="00DA6097">
      <w:pPr>
        <w:rPr>
          <w:lang w:val="es-ES"/>
        </w:rPr>
      </w:pPr>
    </w:p>
    <w:p w14:paraId="145820C6" w14:textId="77777777" w:rsidR="00DA6097" w:rsidRDefault="00DA6097" w:rsidP="00DA6097">
      <w:pPr>
        <w:rPr>
          <w:lang w:val="es-ES"/>
        </w:rPr>
      </w:pPr>
    </w:p>
    <w:p w14:paraId="2B18D9B7" w14:textId="77777777" w:rsidR="00DA6097" w:rsidRDefault="00DA6097" w:rsidP="00DA6097">
      <w:pPr>
        <w:rPr>
          <w:lang w:val="es-ES"/>
        </w:rPr>
      </w:pPr>
    </w:p>
    <w:p w14:paraId="06E780B5" w14:textId="77777777" w:rsidR="00DA6097" w:rsidRDefault="00DA6097" w:rsidP="00DA6097">
      <w:pPr>
        <w:rPr>
          <w:lang w:val="es-ES"/>
        </w:rPr>
      </w:pPr>
    </w:p>
    <w:p w14:paraId="22A3DFE3" w14:textId="6CFBF7D2" w:rsidR="00DA6097" w:rsidRPr="00DA6097" w:rsidRDefault="00C027FB" w:rsidP="00DA6097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54" w:name="_Toc214372047"/>
      <w:bookmarkStart w:id="55" w:name="_Toc214372205"/>
      <w:r>
        <w:rPr>
          <w:lang w:val="es-ES"/>
        </w:rPr>
        <w:lastRenderedPageBreak/>
        <w:t>Agregar Producto</w:t>
      </w:r>
      <w:r w:rsidR="00DA6097">
        <w:rPr>
          <w:lang w:val="es-ES"/>
        </w:rPr>
        <w:t xml:space="preserve"> Proveedor</w:t>
      </w:r>
      <w:bookmarkEnd w:id="54"/>
      <w:bookmarkEnd w:id="55"/>
      <w:r>
        <w:rPr>
          <w:lang w:val="es-ES"/>
        </w:rPr>
        <w:t xml:space="preserve"> </w:t>
      </w:r>
    </w:p>
    <w:p w14:paraId="7176904A" w14:textId="77777777" w:rsidR="00DA6097" w:rsidRDefault="00DA6097" w:rsidP="00DA6097">
      <w:pPr>
        <w:rPr>
          <w:lang w:val="es-ES"/>
        </w:rPr>
      </w:pPr>
    </w:p>
    <w:p w14:paraId="39D4B111" w14:textId="344B14A4" w:rsidR="00DA6097" w:rsidRDefault="00DA6097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3F63A701" wp14:editId="7FA196A1">
            <wp:extent cx="4838700" cy="5543550"/>
            <wp:effectExtent l="0" t="0" r="0" b="0"/>
            <wp:docPr id="1138989084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9084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FE5A" w14:textId="77777777" w:rsidR="00C027FB" w:rsidRDefault="00C027FB" w:rsidP="00DA6097">
      <w:pPr>
        <w:rPr>
          <w:lang w:val="es-ES"/>
        </w:rPr>
      </w:pPr>
    </w:p>
    <w:p w14:paraId="026A29D8" w14:textId="77777777" w:rsidR="00C027FB" w:rsidRDefault="00C027FB" w:rsidP="00DA6097">
      <w:pPr>
        <w:rPr>
          <w:lang w:val="es-ES"/>
        </w:rPr>
      </w:pPr>
    </w:p>
    <w:p w14:paraId="08C0C791" w14:textId="77777777" w:rsidR="00C027FB" w:rsidRDefault="00C027FB" w:rsidP="00DA6097">
      <w:pPr>
        <w:rPr>
          <w:lang w:val="es-ES"/>
        </w:rPr>
      </w:pPr>
    </w:p>
    <w:p w14:paraId="3BDFB97B" w14:textId="77777777" w:rsidR="00C027FB" w:rsidRDefault="00C027FB" w:rsidP="00DA6097">
      <w:pPr>
        <w:rPr>
          <w:lang w:val="es-ES"/>
        </w:rPr>
      </w:pPr>
    </w:p>
    <w:p w14:paraId="5017C797" w14:textId="77777777" w:rsidR="00C027FB" w:rsidRDefault="00C027FB" w:rsidP="00DA6097">
      <w:pPr>
        <w:rPr>
          <w:lang w:val="es-ES"/>
        </w:rPr>
      </w:pPr>
    </w:p>
    <w:p w14:paraId="27DC2B63" w14:textId="77777777" w:rsidR="00C027FB" w:rsidRDefault="00C027FB" w:rsidP="00DA6097">
      <w:pPr>
        <w:rPr>
          <w:lang w:val="es-ES"/>
        </w:rPr>
      </w:pPr>
    </w:p>
    <w:p w14:paraId="77C94071" w14:textId="77777777" w:rsidR="00C027FB" w:rsidRDefault="00C027FB" w:rsidP="00DA6097">
      <w:pPr>
        <w:rPr>
          <w:lang w:val="es-ES"/>
        </w:rPr>
      </w:pPr>
    </w:p>
    <w:p w14:paraId="485A5ADC" w14:textId="77777777" w:rsidR="00C027FB" w:rsidRDefault="00C027FB" w:rsidP="00DA6097">
      <w:pPr>
        <w:rPr>
          <w:lang w:val="es-ES"/>
        </w:rPr>
      </w:pPr>
    </w:p>
    <w:p w14:paraId="70E16564" w14:textId="77777777" w:rsidR="00C027FB" w:rsidRDefault="00C027FB" w:rsidP="00DA6097">
      <w:pPr>
        <w:rPr>
          <w:lang w:val="es-ES"/>
        </w:rPr>
      </w:pPr>
    </w:p>
    <w:p w14:paraId="7AB3C066" w14:textId="77777777" w:rsidR="00C027FB" w:rsidRDefault="00C027FB" w:rsidP="00DA6097">
      <w:pPr>
        <w:rPr>
          <w:lang w:val="es-ES"/>
        </w:rPr>
      </w:pPr>
    </w:p>
    <w:p w14:paraId="7099B760" w14:textId="77777777" w:rsidR="00C027FB" w:rsidRDefault="00C027FB" w:rsidP="00DA6097">
      <w:pPr>
        <w:rPr>
          <w:lang w:val="es-ES"/>
        </w:rPr>
      </w:pPr>
    </w:p>
    <w:p w14:paraId="73079102" w14:textId="77777777" w:rsidR="00C027FB" w:rsidRDefault="00C027FB" w:rsidP="00DA6097">
      <w:pPr>
        <w:rPr>
          <w:lang w:val="es-ES"/>
        </w:rPr>
      </w:pPr>
    </w:p>
    <w:p w14:paraId="7A48BF73" w14:textId="77777777" w:rsidR="00C027FB" w:rsidRDefault="00C027FB" w:rsidP="00DA6097">
      <w:pPr>
        <w:rPr>
          <w:lang w:val="es-ES"/>
        </w:rPr>
      </w:pPr>
    </w:p>
    <w:p w14:paraId="295908CB" w14:textId="77777777" w:rsidR="00C027FB" w:rsidRDefault="00C027FB" w:rsidP="00DA6097">
      <w:pPr>
        <w:rPr>
          <w:lang w:val="es-ES"/>
        </w:rPr>
      </w:pPr>
    </w:p>
    <w:p w14:paraId="0EAF5344" w14:textId="77777777" w:rsidR="00C027FB" w:rsidRDefault="00C027FB" w:rsidP="00DA6097">
      <w:pPr>
        <w:rPr>
          <w:lang w:val="es-ES"/>
        </w:rPr>
      </w:pPr>
    </w:p>
    <w:p w14:paraId="0C382D04" w14:textId="74F0FA45" w:rsid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56" w:name="_Toc214372048"/>
      <w:bookmarkStart w:id="57" w:name="_Toc214372206"/>
      <w:r>
        <w:rPr>
          <w:lang w:val="es-ES"/>
        </w:rPr>
        <w:lastRenderedPageBreak/>
        <w:t>Agregar Usuarios</w:t>
      </w:r>
      <w:bookmarkEnd w:id="56"/>
      <w:bookmarkEnd w:id="57"/>
    </w:p>
    <w:p w14:paraId="59146D54" w14:textId="77777777" w:rsidR="00C027FB" w:rsidRPr="00C027FB" w:rsidRDefault="00C027FB" w:rsidP="00C027FB">
      <w:pPr>
        <w:rPr>
          <w:lang w:val="es-ES"/>
        </w:rPr>
      </w:pPr>
    </w:p>
    <w:p w14:paraId="3B6E296E" w14:textId="68040F9F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34B55816" wp14:editId="5A38B948">
            <wp:extent cx="5899526" cy="6705600"/>
            <wp:effectExtent l="0" t="0" r="6350" b="0"/>
            <wp:docPr id="427264760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4760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55" cy="67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6BAC" w14:textId="77777777" w:rsidR="00C027FB" w:rsidRDefault="00C027FB" w:rsidP="00DA6097">
      <w:pPr>
        <w:rPr>
          <w:lang w:val="es-ES"/>
        </w:rPr>
      </w:pPr>
    </w:p>
    <w:p w14:paraId="4E01331B" w14:textId="77777777" w:rsidR="00C027FB" w:rsidRDefault="00C027FB" w:rsidP="00DA6097">
      <w:pPr>
        <w:rPr>
          <w:lang w:val="es-ES"/>
        </w:rPr>
      </w:pPr>
    </w:p>
    <w:p w14:paraId="226E7C01" w14:textId="77777777" w:rsidR="00C027FB" w:rsidRDefault="00C027FB" w:rsidP="00DA6097">
      <w:pPr>
        <w:rPr>
          <w:lang w:val="es-ES"/>
        </w:rPr>
      </w:pPr>
    </w:p>
    <w:p w14:paraId="75AC9706" w14:textId="77777777" w:rsidR="00C027FB" w:rsidRDefault="00C027FB" w:rsidP="00DA6097">
      <w:pPr>
        <w:rPr>
          <w:lang w:val="es-ES"/>
        </w:rPr>
      </w:pPr>
    </w:p>
    <w:p w14:paraId="778EC6D4" w14:textId="77777777" w:rsidR="00C027FB" w:rsidRDefault="00C027FB" w:rsidP="00DA6097">
      <w:pPr>
        <w:rPr>
          <w:lang w:val="es-ES"/>
        </w:rPr>
      </w:pPr>
    </w:p>
    <w:p w14:paraId="1D0CE910" w14:textId="77777777" w:rsidR="00C027FB" w:rsidRDefault="00C027FB" w:rsidP="00DA6097">
      <w:pPr>
        <w:rPr>
          <w:lang w:val="es-ES"/>
        </w:rPr>
      </w:pPr>
    </w:p>
    <w:p w14:paraId="5F6E60A4" w14:textId="77777777" w:rsidR="00C027FB" w:rsidRDefault="00C027FB" w:rsidP="00DA6097">
      <w:pPr>
        <w:rPr>
          <w:lang w:val="es-ES"/>
        </w:rPr>
      </w:pPr>
    </w:p>
    <w:p w14:paraId="1EFDC913" w14:textId="60D98DA8" w:rsidR="00C027FB" w:rsidRPr="00DA6097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58" w:name="_Toc214372049"/>
      <w:bookmarkStart w:id="59" w:name="_Toc214372207"/>
      <w:r>
        <w:rPr>
          <w:lang w:val="es-ES"/>
        </w:rPr>
        <w:lastRenderedPageBreak/>
        <w:t>Buscar Producto</w:t>
      </w:r>
      <w:bookmarkEnd w:id="58"/>
      <w:bookmarkEnd w:id="59"/>
    </w:p>
    <w:p w14:paraId="15B3F42D" w14:textId="77777777" w:rsidR="00C027FB" w:rsidRDefault="00C027FB" w:rsidP="00DA6097">
      <w:pPr>
        <w:rPr>
          <w:lang w:val="es-ES"/>
        </w:rPr>
      </w:pPr>
    </w:p>
    <w:p w14:paraId="497EC2A3" w14:textId="77777777" w:rsidR="00C027FB" w:rsidRDefault="00C027FB" w:rsidP="00DA6097">
      <w:pPr>
        <w:rPr>
          <w:lang w:val="es-ES"/>
        </w:rPr>
      </w:pPr>
    </w:p>
    <w:p w14:paraId="1554FB08" w14:textId="752CA0B3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4C1DE4D8" wp14:editId="5193C885">
            <wp:extent cx="5656783" cy="5610225"/>
            <wp:effectExtent l="0" t="0" r="1270" b="0"/>
            <wp:docPr id="784127070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7070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457" cy="5616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90D0" w14:textId="77777777" w:rsidR="00C027FB" w:rsidRDefault="00C027FB" w:rsidP="00DA6097">
      <w:pPr>
        <w:rPr>
          <w:lang w:val="es-ES"/>
        </w:rPr>
      </w:pPr>
    </w:p>
    <w:p w14:paraId="6ABFF482" w14:textId="77777777" w:rsidR="00C027FB" w:rsidRDefault="00C027FB" w:rsidP="00DA6097">
      <w:pPr>
        <w:rPr>
          <w:lang w:val="es-ES"/>
        </w:rPr>
      </w:pPr>
    </w:p>
    <w:p w14:paraId="5A5A43E7" w14:textId="77777777" w:rsidR="00C027FB" w:rsidRDefault="00C027FB" w:rsidP="00DA6097">
      <w:pPr>
        <w:rPr>
          <w:lang w:val="es-ES"/>
        </w:rPr>
      </w:pPr>
    </w:p>
    <w:p w14:paraId="185F1A8A" w14:textId="77777777" w:rsidR="00C027FB" w:rsidRDefault="00C027FB" w:rsidP="00DA6097">
      <w:pPr>
        <w:rPr>
          <w:lang w:val="es-ES"/>
        </w:rPr>
      </w:pPr>
    </w:p>
    <w:p w14:paraId="2B50E4C8" w14:textId="77777777" w:rsidR="00C027FB" w:rsidRDefault="00C027FB" w:rsidP="00DA6097">
      <w:pPr>
        <w:rPr>
          <w:lang w:val="es-ES"/>
        </w:rPr>
      </w:pPr>
    </w:p>
    <w:p w14:paraId="2B2A0DE3" w14:textId="77777777" w:rsidR="00C027FB" w:rsidRDefault="00C027FB" w:rsidP="00DA6097">
      <w:pPr>
        <w:rPr>
          <w:lang w:val="es-ES"/>
        </w:rPr>
      </w:pPr>
    </w:p>
    <w:p w14:paraId="12E6FA8E" w14:textId="77777777" w:rsidR="00C027FB" w:rsidRDefault="00C027FB" w:rsidP="00DA6097">
      <w:pPr>
        <w:rPr>
          <w:lang w:val="es-ES"/>
        </w:rPr>
      </w:pPr>
    </w:p>
    <w:p w14:paraId="654813F9" w14:textId="77777777" w:rsidR="00C027FB" w:rsidRDefault="00C027FB" w:rsidP="00DA6097">
      <w:pPr>
        <w:rPr>
          <w:lang w:val="es-ES"/>
        </w:rPr>
      </w:pPr>
    </w:p>
    <w:p w14:paraId="5C474770" w14:textId="77777777" w:rsidR="00C027FB" w:rsidRDefault="00C027FB" w:rsidP="00DA6097">
      <w:pPr>
        <w:rPr>
          <w:lang w:val="es-ES"/>
        </w:rPr>
      </w:pPr>
    </w:p>
    <w:p w14:paraId="67F67E57" w14:textId="77777777" w:rsidR="00C027FB" w:rsidRDefault="00C027FB" w:rsidP="00DA6097">
      <w:pPr>
        <w:rPr>
          <w:lang w:val="es-ES"/>
        </w:rPr>
      </w:pPr>
    </w:p>
    <w:p w14:paraId="6DBFB2CB" w14:textId="77777777" w:rsidR="00C027FB" w:rsidRDefault="00C027FB" w:rsidP="00DA6097">
      <w:pPr>
        <w:rPr>
          <w:lang w:val="es-ES"/>
        </w:rPr>
      </w:pPr>
    </w:p>
    <w:p w14:paraId="68564498" w14:textId="77777777" w:rsidR="00C027FB" w:rsidRDefault="00C027FB" w:rsidP="00DA6097">
      <w:pPr>
        <w:rPr>
          <w:lang w:val="es-ES"/>
        </w:rPr>
      </w:pPr>
    </w:p>
    <w:p w14:paraId="1ED4ED10" w14:textId="77777777" w:rsidR="00C027FB" w:rsidRDefault="00C027FB" w:rsidP="00DA6097">
      <w:pPr>
        <w:rPr>
          <w:lang w:val="es-ES"/>
        </w:rPr>
      </w:pPr>
    </w:p>
    <w:p w14:paraId="16CF572E" w14:textId="0C668F65" w:rsidR="00C027FB" w:rsidRPr="00DA6097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60" w:name="_Toc214372050"/>
      <w:bookmarkStart w:id="61" w:name="_Toc214372208"/>
      <w:r>
        <w:rPr>
          <w:lang w:val="es-ES"/>
        </w:rPr>
        <w:lastRenderedPageBreak/>
        <w:t>Cerrar sesión</w:t>
      </w:r>
      <w:bookmarkEnd w:id="60"/>
      <w:bookmarkEnd w:id="61"/>
    </w:p>
    <w:p w14:paraId="6C08E92B" w14:textId="77777777" w:rsidR="00C027FB" w:rsidRDefault="00C027FB" w:rsidP="00DA6097">
      <w:pPr>
        <w:rPr>
          <w:lang w:val="es-ES"/>
        </w:rPr>
      </w:pPr>
    </w:p>
    <w:p w14:paraId="0FCD4802" w14:textId="3868BA25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24B9F868" wp14:editId="6985F097">
            <wp:extent cx="5067300" cy="4619625"/>
            <wp:effectExtent l="0" t="0" r="0" b="9525"/>
            <wp:docPr id="515509217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9217" name="Imagen 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E778" w14:textId="77777777" w:rsidR="00C027FB" w:rsidRDefault="00C027FB" w:rsidP="00DA6097">
      <w:pPr>
        <w:rPr>
          <w:lang w:val="es-ES"/>
        </w:rPr>
      </w:pPr>
    </w:p>
    <w:p w14:paraId="0515223E" w14:textId="77777777" w:rsidR="00C027FB" w:rsidRDefault="00C027FB" w:rsidP="00DA6097">
      <w:pPr>
        <w:rPr>
          <w:lang w:val="es-ES"/>
        </w:rPr>
      </w:pPr>
    </w:p>
    <w:p w14:paraId="0D1D7FAD" w14:textId="77777777" w:rsidR="00C027FB" w:rsidRDefault="00C027FB" w:rsidP="00DA6097">
      <w:pPr>
        <w:rPr>
          <w:lang w:val="es-ES"/>
        </w:rPr>
      </w:pPr>
    </w:p>
    <w:p w14:paraId="607BBB4B" w14:textId="77777777" w:rsidR="00C027FB" w:rsidRDefault="00C027FB" w:rsidP="00DA6097">
      <w:pPr>
        <w:rPr>
          <w:lang w:val="es-ES"/>
        </w:rPr>
      </w:pPr>
    </w:p>
    <w:p w14:paraId="288E67B7" w14:textId="77777777" w:rsidR="00C027FB" w:rsidRDefault="00C027FB" w:rsidP="00DA6097">
      <w:pPr>
        <w:rPr>
          <w:lang w:val="es-ES"/>
        </w:rPr>
      </w:pPr>
    </w:p>
    <w:p w14:paraId="40F0A266" w14:textId="77777777" w:rsidR="00C027FB" w:rsidRDefault="00C027FB" w:rsidP="00DA6097">
      <w:pPr>
        <w:rPr>
          <w:lang w:val="es-ES"/>
        </w:rPr>
      </w:pPr>
    </w:p>
    <w:p w14:paraId="24A9271B" w14:textId="77777777" w:rsidR="00C027FB" w:rsidRDefault="00C027FB" w:rsidP="00DA6097">
      <w:pPr>
        <w:rPr>
          <w:lang w:val="es-ES"/>
        </w:rPr>
      </w:pPr>
    </w:p>
    <w:p w14:paraId="3340E03D" w14:textId="77777777" w:rsidR="00C027FB" w:rsidRDefault="00C027FB" w:rsidP="00DA6097">
      <w:pPr>
        <w:rPr>
          <w:lang w:val="es-ES"/>
        </w:rPr>
      </w:pPr>
    </w:p>
    <w:p w14:paraId="79C5EF64" w14:textId="77777777" w:rsidR="00C027FB" w:rsidRDefault="00C027FB" w:rsidP="00DA6097">
      <w:pPr>
        <w:rPr>
          <w:lang w:val="es-ES"/>
        </w:rPr>
      </w:pPr>
    </w:p>
    <w:p w14:paraId="2B361EA7" w14:textId="77777777" w:rsidR="00C027FB" w:rsidRDefault="00C027FB" w:rsidP="00DA6097">
      <w:pPr>
        <w:rPr>
          <w:lang w:val="es-ES"/>
        </w:rPr>
      </w:pPr>
    </w:p>
    <w:p w14:paraId="5A6D1EE8" w14:textId="77777777" w:rsidR="00C027FB" w:rsidRDefault="00C027FB" w:rsidP="00DA6097">
      <w:pPr>
        <w:rPr>
          <w:lang w:val="es-ES"/>
        </w:rPr>
      </w:pPr>
    </w:p>
    <w:p w14:paraId="7F78F5DA" w14:textId="77777777" w:rsidR="00C027FB" w:rsidRDefault="00C027FB" w:rsidP="00DA6097">
      <w:pPr>
        <w:rPr>
          <w:lang w:val="es-ES"/>
        </w:rPr>
      </w:pPr>
    </w:p>
    <w:p w14:paraId="6CEF1941" w14:textId="77777777" w:rsidR="00C027FB" w:rsidRDefault="00C027FB" w:rsidP="00DA6097">
      <w:pPr>
        <w:rPr>
          <w:lang w:val="es-ES"/>
        </w:rPr>
      </w:pPr>
    </w:p>
    <w:p w14:paraId="04C6A39C" w14:textId="77777777" w:rsidR="00C027FB" w:rsidRDefault="00C027FB" w:rsidP="00DA6097">
      <w:pPr>
        <w:rPr>
          <w:lang w:val="es-ES"/>
        </w:rPr>
      </w:pPr>
    </w:p>
    <w:p w14:paraId="529B8332" w14:textId="77777777" w:rsidR="00C027FB" w:rsidRDefault="00C027FB" w:rsidP="00DA6097">
      <w:pPr>
        <w:rPr>
          <w:lang w:val="es-ES"/>
        </w:rPr>
      </w:pPr>
    </w:p>
    <w:p w14:paraId="6046200A" w14:textId="77777777" w:rsidR="00C027FB" w:rsidRDefault="00C027FB" w:rsidP="00DA6097">
      <w:pPr>
        <w:rPr>
          <w:lang w:val="es-ES"/>
        </w:rPr>
      </w:pPr>
    </w:p>
    <w:p w14:paraId="52284FDB" w14:textId="77777777" w:rsidR="00C027FB" w:rsidRDefault="00C027FB" w:rsidP="00DA6097">
      <w:pPr>
        <w:rPr>
          <w:lang w:val="es-ES"/>
        </w:rPr>
      </w:pPr>
    </w:p>
    <w:p w14:paraId="76170BD8" w14:textId="77777777" w:rsidR="00C027FB" w:rsidRDefault="00C027FB" w:rsidP="00DA6097">
      <w:pPr>
        <w:rPr>
          <w:lang w:val="es-ES"/>
        </w:rPr>
      </w:pPr>
    </w:p>
    <w:p w14:paraId="2819D23B" w14:textId="77777777" w:rsidR="00C027FB" w:rsidRDefault="00C027FB" w:rsidP="00DA6097">
      <w:pPr>
        <w:rPr>
          <w:lang w:val="es-ES"/>
        </w:rPr>
      </w:pPr>
    </w:p>
    <w:p w14:paraId="62E5113D" w14:textId="77777777" w:rsidR="00C027FB" w:rsidRDefault="00C027FB" w:rsidP="00DA6097">
      <w:pPr>
        <w:rPr>
          <w:lang w:val="es-ES"/>
        </w:rPr>
      </w:pPr>
    </w:p>
    <w:p w14:paraId="2D3E816C" w14:textId="77777777" w:rsidR="00C027FB" w:rsidRDefault="00C027FB" w:rsidP="00DA6097">
      <w:pPr>
        <w:rPr>
          <w:lang w:val="es-ES"/>
        </w:rPr>
      </w:pPr>
    </w:p>
    <w:p w14:paraId="64E14A3E" w14:textId="54A26566" w:rsid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62" w:name="_Toc214372051"/>
      <w:bookmarkStart w:id="63" w:name="_Toc214372209"/>
      <w:r>
        <w:rPr>
          <w:lang w:val="es-ES"/>
        </w:rPr>
        <w:lastRenderedPageBreak/>
        <w:t>Comisión</w:t>
      </w:r>
      <w:bookmarkEnd w:id="62"/>
      <w:bookmarkEnd w:id="63"/>
    </w:p>
    <w:p w14:paraId="27AF2E38" w14:textId="77777777" w:rsidR="00C027FB" w:rsidRPr="00C027FB" w:rsidRDefault="00C027FB" w:rsidP="00C027FB">
      <w:pPr>
        <w:rPr>
          <w:lang w:val="es-ES"/>
        </w:rPr>
      </w:pPr>
    </w:p>
    <w:p w14:paraId="2E5097EE" w14:textId="760E40AB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1BD3E86B" wp14:editId="6E0DB3F0">
            <wp:extent cx="5734050" cy="5219700"/>
            <wp:effectExtent l="0" t="0" r="0" b="0"/>
            <wp:docPr id="765600145" name="Imagen 10" descr="Texto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00145" name="Imagen 10" descr="Texto, 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BC6A" w14:textId="77777777" w:rsidR="00C027FB" w:rsidRDefault="00C027FB" w:rsidP="00DA6097">
      <w:pPr>
        <w:rPr>
          <w:lang w:val="es-ES"/>
        </w:rPr>
      </w:pPr>
    </w:p>
    <w:p w14:paraId="3DF99BE7" w14:textId="77777777" w:rsidR="00C027FB" w:rsidRDefault="00C027FB" w:rsidP="00DA6097">
      <w:pPr>
        <w:rPr>
          <w:lang w:val="es-ES"/>
        </w:rPr>
      </w:pPr>
    </w:p>
    <w:p w14:paraId="1BC3DA6E" w14:textId="77777777" w:rsidR="00C027FB" w:rsidRDefault="00C027FB" w:rsidP="00DA6097">
      <w:pPr>
        <w:rPr>
          <w:lang w:val="es-ES"/>
        </w:rPr>
      </w:pPr>
    </w:p>
    <w:p w14:paraId="53A0A069" w14:textId="77777777" w:rsidR="00C027FB" w:rsidRDefault="00C027FB" w:rsidP="00DA6097">
      <w:pPr>
        <w:rPr>
          <w:lang w:val="es-ES"/>
        </w:rPr>
      </w:pPr>
    </w:p>
    <w:p w14:paraId="54DBB498" w14:textId="77777777" w:rsidR="00C027FB" w:rsidRDefault="00C027FB" w:rsidP="00DA6097">
      <w:pPr>
        <w:rPr>
          <w:lang w:val="es-ES"/>
        </w:rPr>
      </w:pPr>
    </w:p>
    <w:p w14:paraId="61A11E3D" w14:textId="77777777" w:rsidR="00C027FB" w:rsidRDefault="00C027FB" w:rsidP="00DA6097">
      <w:pPr>
        <w:rPr>
          <w:lang w:val="es-ES"/>
        </w:rPr>
      </w:pPr>
    </w:p>
    <w:p w14:paraId="36CB72FA" w14:textId="77777777" w:rsidR="00C027FB" w:rsidRDefault="00C027FB" w:rsidP="00DA6097">
      <w:pPr>
        <w:rPr>
          <w:lang w:val="es-ES"/>
        </w:rPr>
      </w:pPr>
    </w:p>
    <w:p w14:paraId="3A873ED4" w14:textId="77777777" w:rsidR="00C027FB" w:rsidRDefault="00C027FB" w:rsidP="00DA6097">
      <w:pPr>
        <w:rPr>
          <w:lang w:val="es-ES"/>
        </w:rPr>
      </w:pPr>
    </w:p>
    <w:p w14:paraId="258B1CBD" w14:textId="77777777" w:rsidR="00C027FB" w:rsidRDefault="00C027FB" w:rsidP="00DA6097">
      <w:pPr>
        <w:rPr>
          <w:lang w:val="es-ES"/>
        </w:rPr>
      </w:pPr>
    </w:p>
    <w:p w14:paraId="22913114" w14:textId="77777777" w:rsidR="00C027FB" w:rsidRDefault="00C027FB" w:rsidP="00DA6097">
      <w:pPr>
        <w:rPr>
          <w:lang w:val="es-ES"/>
        </w:rPr>
      </w:pPr>
    </w:p>
    <w:p w14:paraId="29EB1CE2" w14:textId="77777777" w:rsidR="00C027FB" w:rsidRDefault="00C027FB" w:rsidP="00DA6097">
      <w:pPr>
        <w:rPr>
          <w:lang w:val="es-ES"/>
        </w:rPr>
      </w:pPr>
    </w:p>
    <w:p w14:paraId="4BBAE4AC" w14:textId="77777777" w:rsidR="00C027FB" w:rsidRDefault="00C027FB" w:rsidP="00DA6097">
      <w:pPr>
        <w:rPr>
          <w:lang w:val="es-ES"/>
        </w:rPr>
      </w:pPr>
    </w:p>
    <w:p w14:paraId="3E37B9BE" w14:textId="77777777" w:rsidR="00C027FB" w:rsidRDefault="00C027FB" w:rsidP="00DA6097">
      <w:pPr>
        <w:rPr>
          <w:lang w:val="es-ES"/>
        </w:rPr>
      </w:pPr>
    </w:p>
    <w:p w14:paraId="1D0019FF" w14:textId="77777777" w:rsidR="00C027FB" w:rsidRDefault="00C027FB" w:rsidP="00DA6097">
      <w:pPr>
        <w:rPr>
          <w:lang w:val="es-ES"/>
        </w:rPr>
      </w:pPr>
    </w:p>
    <w:p w14:paraId="0E4719FF" w14:textId="77777777" w:rsidR="00C027FB" w:rsidRDefault="00C027FB" w:rsidP="00DA6097">
      <w:pPr>
        <w:rPr>
          <w:lang w:val="es-ES"/>
        </w:rPr>
      </w:pPr>
    </w:p>
    <w:p w14:paraId="6828EF76" w14:textId="77777777" w:rsidR="00C027FB" w:rsidRDefault="00C027FB" w:rsidP="00DA6097">
      <w:pPr>
        <w:rPr>
          <w:lang w:val="es-ES"/>
        </w:rPr>
      </w:pPr>
    </w:p>
    <w:p w14:paraId="50A3EDCD" w14:textId="77777777" w:rsidR="00C027FB" w:rsidRDefault="00C027FB" w:rsidP="00DA6097">
      <w:pPr>
        <w:rPr>
          <w:lang w:val="es-ES"/>
        </w:rPr>
      </w:pPr>
    </w:p>
    <w:p w14:paraId="2045259B" w14:textId="37FEBFC0" w:rsid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64" w:name="_Toc214372052"/>
      <w:bookmarkStart w:id="65" w:name="_Toc214372210"/>
      <w:r>
        <w:rPr>
          <w:lang w:val="es-ES"/>
        </w:rPr>
        <w:lastRenderedPageBreak/>
        <w:t>Comprar Productos</w:t>
      </w:r>
      <w:bookmarkEnd w:id="64"/>
      <w:bookmarkEnd w:id="65"/>
    </w:p>
    <w:p w14:paraId="5AB6B451" w14:textId="77777777" w:rsidR="00C027FB" w:rsidRPr="00C027FB" w:rsidRDefault="00C027FB" w:rsidP="00C027FB">
      <w:pPr>
        <w:rPr>
          <w:lang w:val="es-ES"/>
        </w:rPr>
      </w:pPr>
    </w:p>
    <w:p w14:paraId="1E438B56" w14:textId="4364DE55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0FB24111" wp14:editId="5879AD02">
            <wp:extent cx="5330460" cy="5829300"/>
            <wp:effectExtent l="0" t="0" r="3810" b="0"/>
            <wp:docPr id="2118560735" name="Imagen 1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60735" name="Imagen 1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085" cy="5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1AE2" w14:textId="77777777" w:rsidR="00C027FB" w:rsidRDefault="00C027FB" w:rsidP="00DA6097">
      <w:pPr>
        <w:rPr>
          <w:lang w:val="es-ES"/>
        </w:rPr>
      </w:pPr>
    </w:p>
    <w:p w14:paraId="27DC7A0B" w14:textId="77777777" w:rsidR="00C027FB" w:rsidRDefault="00C027FB" w:rsidP="00DA6097">
      <w:pPr>
        <w:rPr>
          <w:lang w:val="es-ES"/>
        </w:rPr>
      </w:pPr>
    </w:p>
    <w:p w14:paraId="2D733C2F" w14:textId="77777777" w:rsidR="00C027FB" w:rsidRDefault="00C027FB" w:rsidP="00DA6097">
      <w:pPr>
        <w:rPr>
          <w:lang w:val="es-ES"/>
        </w:rPr>
      </w:pPr>
    </w:p>
    <w:p w14:paraId="6AAC0253" w14:textId="77777777" w:rsidR="00C027FB" w:rsidRDefault="00C027FB" w:rsidP="00DA6097">
      <w:pPr>
        <w:rPr>
          <w:lang w:val="es-ES"/>
        </w:rPr>
      </w:pPr>
    </w:p>
    <w:p w14:paraId="766B97A2" w14:textId="77777777" w:rsidR="00C027FB" w:rsidRDefault="00C027FB" w:rsidP="00DA6097">
      <w:pPr>
        <w:rPr>
          <w:lang w:val="es-ES"/>
        </w:rPr>
      </w:pPr>
    </w:p>
    <w:p w14:paraId="1099F61C" w14:textId="77777777" w:rsidR="00C027FB" w:rsidRDefault="00C027FB" w:rsidP="00DA6097">
      <w:pPr>
        <w:rPr>
          <w:lang w:val="es-ES"/>
        </w:rPr>
      </w:pPr>
    </w:p>
    <w:p w14:paraId="3372FEB0" w14:textId="77777777" w:rsidR="00C027FB" w:rsidRDefault="00C027FB" w:rsidP="00DA6097">
      <w:pPr>
        <w:rPr>
          <w:lang w:val="es-ES"/>
        </w:rPr>
      </w:pPr>
    </w:p>
    <w:p w14:paraId="16E69005" w14:textId="77777777" w:rsidR="00C027FB" w:rsidRDefault="00C027FB" w:rsidP="00DA6097">
      <w:pPr>
        <w:rPr>
          <w:lang w:val="es-ES"/>
        </w:rPr>
      </w:pPr>
    </w:p>
    <w:p w14:paraId="144F444C" w14:textId="77777777" w:rsidR="00C027FB" w:rsidRDefault="00C027FB" w:rsidP="00DA6097">
      <w:pPr>
        <w:rPr>
          <w:lang w:val="es-ES"/>
        </w:rPr>
      </w:pPr>
    </w:p>
    <w:p w14:paraId="3A0118C9" w14:textId="77777777" w:rsidR="00C027FB" w:rsidRDefault="00C027FB" w:rsidP="00DA6097">
      <w:pPr>
        <w:rPr>
          <w:lang w:val="es-ES"/>
        </w:rPr>
      </w:pPr>
    </w:p>
    <w:p w14:paraId="1AD4C91E" w14:textId="77777777" w:rsidR="00C027FB" w:rsidRDefault="00C027FB" w:rsidP="00DA6097">
      <w:pPr>
        <w:rPr>
          <w:lang w:val="es-ES"/>
        </w:rPr>
      </w:pPr>
    </w:p>
    <w:p w14:paraId="1D8AF791" w14:textId="77777777" w:rsidR="00C027FB" w:rsidRDefault="00C027FB" w:rsidP="00DA6097">
      <w:pPr>
        <w:rPr>
          <w:lang w:val="es-ES"/>
        </w:rPr>
      </w:pPr>
    </w:p>
    <w:p w14:paraId="2A19E3E8" w14:textId="77777777" w:rsidR="00C027FB" w:rsidRDefault="00C027FB" w:rsidP="00DA6097">
      <w:pPr>
        <w:rPr>
          <w:lang w:val="es-ES"/>
        </w:rPr>
      </w:pPr>
    </w:p>
    <w:p w14:paraId="6050BAD3" w14:textId="61C436F3" w:rsid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66" w:name="_Toc214372053"/>
      <w:bookmarkStart w:id="67" w:name="_Toc214372211"/>
      <w:proofErr w:type="spellStart"/>
      <w:r>
        <w:rPr>
          <w:lang w:val="es-ES"/>
        </w:rPr>
        <w:lastRenderedPageBreak/>
        <w:t>Dashboard</w:t>
      </w:r>
      <w:bookmarkEnd w:id="66"/>
      <w:bookmarkEnd w:id="67"/>
      <w:proofErr w:type="spellEnd"/>
    </w:p>
    <w:p w14:paraId="37D97D3D" w14:textId="77777777" w:rsidR="00C027FB" w:rsidRPr="00C027FB" w:rsidRDefault="00C027FB" w:rsidP="00C027FB">
      <w:pPr>
        <w:rPr>
          <w:lang w:val="es-ES"/>
        </w:rPr>
      </w:pPr>
    </w:p>
    <w:p w14:paraId="10DF446D" w14:textId="5AFFA58E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1C7F22D6" wp14:editId="59CEF90C">
            <wp:extent cx="5772150" cy="6205061"/>
            <wp:effectExtent l="0" t="0" r="0" b="5715"/>
            <wp:docPr id="1589634692" name="Imagen 1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34692" name="Imagen 1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169" cy="620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3B18" w14:textId="77777777" w:rsidR="00C027FB" w:rsidRDefault="00C027FB" w:rsidP="00DA6097">
      <w:pPr>
        <w:rPr>
          <w:lang w:val="es-ES"/>
        </w:rPr>
      </w:pPr>
    </w:p>
    <w:p w14:paraId="7FF44E85" w14:textId="77777777" w:rsidR="00C027FB" w:rsidRDefault="00C027FB" w:rsidP="00DA6097">
      <w:pPr>
        <w:rPr>
          <w:lang w:val="es-ES"/>
        </w:rPr>
      </w:pPr>
    </w:p>
    <w:p w14:paraId="616D81A5" w14:textId="77777777" w:rsidR="00C027FB" w:rsidRDefault="00C027FB" w:rsidP="00DA6097">
      <w:pPr>
        <w:rPr>
          <w:lang w:val="es-ES"/>
        </w:rPr>
      </w:pPr>
    </w:p>
    <w:p w14:paraId="21CC1AFA" w14:textId="77777777" w:rsidR="00C027FB" w:rsidRDefault="00C027FB" w:rsidP="00DA6097">
      <w:pPr>
        <w:rPr>
          <w:lang w:val="es-ES"/>
        </w:rPr>
      </w:pPr>
    </w:p>
    <w:p w14:paraId="10051E7F" w14:textId="77777777" w:rsidR="00C027FB" w:rsidRDefault="00C027FB" w:rsidP="00DA6097">
      <w:pPr>
        <w:rPr>
          <w:lang w:val="es-ES"/>
        </w:rPr>
      </w:pPr>
    </w:p>
    <w:p w14:paraId="691EEFA0" w14:textId="77777777" w:rsidR="00C027FB" w:rsidRDefault="00C027FB" w:rsidP="00DA6097">
      <w:pPr>
        <w:rPr>
          <w:lang w:val="es-ES"/>
        </w:rPr>
      </w:pPr>
    </w:p>
    <w:p w14:paraId="2507C533" w14:textId="77777777" w:rsidR="00C027FB" w:rsidRDefault="00C027FB" w:rsidP="00DA6097">
      <w:pPr>
        <w:rPr>
          <w:lang w:val="es-ES"/>
        </w:rPr>
      </w:pPr>
    </w:p>
    <w:p w14:paraId="42E027F5" w14:textId="77777777" w:rsidR="00C027FB" w:rsidRDefault="00C027FB" w:rsidP="00DA6097">
      <w:pPr>
        <w:rPr>
          <w:lang w:val="es-ES"/>
        </w:rPr>
      </w:pPr>
    </w:p>
    <w:p w14:paraId="6C58A1AB" w14:textId="77777777" w:rsidR="00C027FB" w:rsidRDefault="00C027FB" w:rsidP="00DA6097">
      <w:pPr>
        <w:rPr>
          <w:lang w:val="es-ES"/>
        </w:rPr>
      </w:pPr>
    </w:p>
    <w:p w14:paraId="516F00D4" w14:textId="77777777" w:rsidR="00C027FB" w:rsidRDefault="00C027FB" w:rsidP="00DA6097">
      <w:pPr>
        <w:rPr>
          <w:lang w:val="es-ES"/>
        </w:rPr>
      </w:pPr>
    </w:p>
    <w:p w14:paraId="7FE687BB" w14:textId="77777777" w:rsidR="00C027FB" w:rsidRDefault="00C027FB" w:rsidP="00DA6097">
      <w:pPr>
        <w:rPr>
          <w:lang w:val="es-ES"/>
        </w:rPr>
      </w:pPr>
    </w:p>
    <w:p w14:paraId="275AFCD2" w14:textId="62481AA2" w:rsidR="00C027FB" w:rsidRP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68" w:name="_Toc214372054"/>
      <w:bookmarkStart w:id="69" w:name="_Toc214372212"/>
      <w:r>
        <w:rPr>
          <w:lang w:val="es-ES"/>
        </w:rPr>
        <w:lastRenderedPageBreak/>
        <w:t>Detalles Productos</w:t>
      </w:r>
      <w:bookmarkEnd w:id="68"/>
      <w:bookmarkEnd w:id="69"/>
    </w:p>
    <w:p w14:paraId="3203E2D9" w14:textId="77777777" w:rsidR="00C027FB" w:rsidRPr="00C027FB" w:rsidRDefault="00C027FB" w:rsidP="00C027FB">
      <w:pPr>
        <w:rPr>
          <w:lang w:val="es-ES"/>
        </w:rPr>
      </w:pPr>
    </w:p>
    <w:p w14:paraId="677C9264" w14:textId="45BD703C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0F8791AE" wp14:editId="5EABF198">
            <wp:extent cx="5851805" cy="4686300"/>
            <wp:effectExtent l="0" t="0" r="0" b="0"/>
            <wp:docPr id="2103343923" name="Imagen 1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3923" name="Imagen 1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612" cy="468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3897" w14:textId="77777777" w:rsidR="00C027FB" w:rsidRDefault="00C027FB" w:rsidP="00DA6097">
      <w:pPr>
        <w:rPr>
          <w:lang w:val="es-ES"/>
        </w:rPr>
      </w:pPr>
    </w:p>
    <w:p w14:paraId="3C0BB8F2" w14:textId="77777777" w:rsidR="00C027FB" w:rsidRDefault="00C027FB" w:rsidP="00DA6097">
      <w:pPr>
        <w:rPr>
          <w:lang w:val="es-ES"/>
        </w:rPr>
      </w:pPr>
    </w:p>
    <w:p w14:paraId="5A7D3D3B" w14:textId="77777777" w:rsidR="00C027FB" w:rsidRDefault="00C027FB" w:rsidP="00DA6097">
      <w:pPr>
        <w:rPr>
          <w:lang w:val="es-ES"/>
        </w:rPr>
      </w:pPr>
    </w:p>
    <w:p w14:paraId="33A192CE" w14:textId="77777777" w:rsidR="00C027FB" w:rsidRDefault="00C027FB" w:rsidP="00DA6097">
      <w:pPr>
        <w:rPr>
          <w:lang w:val="es-ES"/>
        </w:rPr>
      </w:pPr>
    </w:p>
    <w:p w14:paraId="354C578F" w14:textId="77777777" w:rsidR="00C027FB" w:rsidRDefault="00C027FB" w:rsidP="00DA6097">
      <w:pPr>
        <w:rPr>
          <w:lang w:val="es-ES"/>
        </w:rPr>
      </w:pPr>
    </w:p>
    <w:p w14:paraId="2A010051" w14:textId="77777777" w:rsidR="00C027FB" w:rsidRDefault="00C027FB" w:rsidP="00DA6097">
      <w:pPr>
        <w:rPr>
          <w:lang w:val="es-ES"/>
        </w:rPr>
      </w:pPr>
    </w:p>
    <w:p w14:paraId="5E93819E" w14:textId="77777777" w:rsidR="00C027FB" w:rsidRDefault="00C027FB" w:rsidP="00DA6097">
      <w:pPr>
        <w:rPr>
          <w:lang w:val="es-ES"/>
        </w:rPr>
      </w:pPr>
    </w:p>
    <w:p w14:paraId="4D1E6B0D" w14:textId="77777777" w:rsidR="00C027FB" w:rsidRDefault="00C027FB" w:rsidP="00DA6097">
      <w:pPr>
        <w:rPr>
          <w:lang w:val="es-ES"/>
        </w:rPr>
      </w:pPr>
    </w:p>
    <w:p w14:paraId="7B18690C" w14:textId="77777777" w:rsidR="00C027FB" w:rsidRDefault="00C027FB" w:rsidP="00DA6097">
      <w:pPr>
        <w:rPr>
          <w:lang w:val="es-ES"/>
        </w:rPr>
      </w:pPr>
    </w:p>
    <w:p w14:paraId="233DC14A" w14:textId="77777777" w:rsidR="00C027FB" w:rsidRDefault="00C027FB" w:rsidP="00DA6097">
      <w:pPr>
        <w:rPr>
          <w:lang w:val="es-ES"/>
        </w:rPr>
      </w:pPr>
    </w:p>
    <w:p w14:paraId="3CA346DF" w14:textId="77777777" w:rsidR="00C027FB" w:rsidRDefault="00C027FB" w:rsidP="00DA6097">
      <w:pPr>
        <w:rPr>
          <w:lang w:val="es-ES"/>
        </w:rPr>
      </w:pPr>
    </w:p>
    <w:p w14:paraId="37D7BF2E" w14:textId="77777777" w:rsidR="00C027FB" w:rsidRDefault="00C027FB" w:rsidP="00DA6097">
      <w:pPr>
        <w:rPr>
          <w:lang w:val="es-ES"/>
        </w:rPr>
      </w:pPr>
    </w:p>
    <w:p w14:paraId="01F823BE" w14:textId="77777777" w:rsidR="00C027FB" w:rsidRDefault="00C027FB" w:rsidP="00DA6097">
      <w:pPr>
        <w:rPr>
          <w:lang w:val="es-ES"/>
        </w:rPr>
      </w:pPr>
    </w:p>
    <w:p w14:paraId="6FA67E6A" w14:textId="77777777" w:rsidR="00C027FB" w:rsidRDefault="00C027FB" w:rsidP="00DA6097">
      <w:pPr>
        <w:rPr>
          <w:lang w:val="es-ES"/>
        </w:rPr>
      </w:pPr>
    </w:p>
    <w:p w14:paraId="52A99A0B" w14:textId="77777777" w:rsidR="00C027FB" w:rsidRDefault="00C027FB" w:rsidP="00DA6097">
      <w:pPr>
        <w:rPr>
          <w:lang w:val="es-ES"/>
        </w:rPr>
      </w:pPr>
    </w:p>
    <w:p w14:paraId="18F91DFF" w14:textId="77777777" w:rsidR="00C027FB" w:rsidRDefault="00C027FB" w:rsidP="00DA6097">
      <w:pPr>
        <w:rPr>
          <w:lang w:val="es-ES"/>
        </w:rPr>
      </w:pPr>
    </w:p>
    <w:p w14:paraId="35D6BF7E" w14:textId="77777777" w:rsidR="00C027FB" w:rsidRDefault="00C027FB" w:rsidP="00DA6097">
      <w:pPr>
        <w:rPr>
          <w:lang w:val="es-ES"/>
        </w:rPr>
      </w:pPr>
    </w:p>
    <w:p w14:paraId="78DC0EF1" w14:textId="77777777" w:rsidR="00C027FB" w:rsidRDefault="00C027FB" w:rsidP="00DA6097">
      <w:pPr>
        <w:rPr>
          <w:lang w:val="es-ES"/>
        </w:rPr>
      </w:pPr>
    </w:p>
    <w:p w14:paraId="13BFA10A" w14:textId="77777777" w:rsidR="00C027FB" w:rsidRDefault="00C027FB" w:rsidP="00DA6097">
      <w:pPr>
        <w:rPr>
          <w:lang w:val="es-ES"/>
        </w:rPr>
      </w:pPr>
    </w:p>
    <w:p w14:paraId="24631C40" w14:textId="77777777" w:rsidR="00C027FB" w:rsidRDefault="00C027FB" w:rsidP="00DA6097">
      <w:pPr>
        <w:rPr>
          <w:lang w:val="es-ES"/>
        </w:rPr>
      </w:pPr>
    </w:p>
    <w:p w14:paraId="684F2EF7" w14:textId="77777777" w:rsidR="00C027FB" w:rsidRDefault="00C027FB" w:rsidP="00DA6097">
      <w:pPr>
        <w:rPr>
          <w:lang w:val="es-ES"/>
        </w:rPr>
      </w:pPr>
    </w:p>
    <w:p w14:paraId="386B30F1" w14:textId="6FCFA637" w:rsid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70" w:name="_Toc214372055"/>
      <w:bookmarkStart w:id="71" w:name="_Toc214372213"/>
      <w:r>
        <w:rPr>
          <w:lang w:val="es-ES"/>
        </w:rPr>
        <w:lastRenderedPageBreak/>
        <w:t>Eliminar Productos</w:t>
      </w:r>
      <w:bookmarkEnd w:id="70"/>
      <w:bookmarkEnd w:id="71"/>
      <w:r>
        <w:rPr>
          <w:lang w:val="es-ES"/>
        </w:rPr>
        <w:t xml:space="preserve"> </w:t>
      </w:r>
    </w:p>
    <w:p w14:paraId="3DE02F82" w14:textId="77777777" w:rsidR="00C027FB" w:rsidRPr="00C027FB" w:rsidRDefault="00C027FB" w:rsidP="00C027FB">
      <w:pPr>
        <w:rPr>
          <w:lang w:val="es-ES"/>
        </w:rPr>
      </w:pPr>
    </w:p>
    <w:p w14:paraId="13A19203" w14:textId="2E85DBBF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604C0800" wp14:editId="2E155BFE">
            <wp:extent cx="5643752" cy="5819775"/>
            <wp:effectExtent l="0" t="0" r="0" b="0"/>
            <wp:docPr id="976361609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61609" name="Imagen 1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658" cy="582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78D0" w14:textId="77777777" w:rsidR="00C027FB" w:rsidRDefault="00C027FB" w:rsidP="00DA6097">
      <w:pPr>
        <w:rPr>
          <w:lang w:val="es-ES"/>
        </w:rPr>
      </w:pPr>
    </w:p>
    <w:p w14:paraId="00FFB906" w14:textId="77777777" w:rsidR="00C027FB" w:rsidRDefault="00C027FB" w:rsidP="00DA6097">
      <w:pPr>
        <w:rPr>
          <w:lang w:val="es-ES"/>
        </w:rPr>
      </w:pPr>
    </w:p>
    <w:p w14:paraId="0E102162" w14:textId="77777777" w:rsidR="00C027FB" w:rsidRDefault="00C027FB" w:rsidP="00DA6097">
      <w:pPr>
        <w:rPr>
          <w:lang w:val="es-ES"/>
        </w:rPr>
      </w:pPr>
    </w:p>
    <w:p w14:paraId="15AD7D19" w14:textId="77777777" w:rsidR="00C027FB" w:rsidRDefault="00C027FB" w:rsidP="00DA6097">
      <w:pPr>
        <w:rPr>
          <w:lang w:val="es-ES"/>
        </w:rPr>
      </w:pPr>
    </w:p>
    <w:p w14:paraId="3F0648EE" w14:textId="77777777" w:rsidR="00C027FB" w:rsidRDefault="00C027FB" w:rsidP="00DA6097">
      <w:pPr>
        <w:rPr>
          <w:lang w:val="es-ES"/>
        </w:rPr>
      </w:pPr>
    </w:p>
    <w:p w14:paraId="07E80652" w14:textId="77777777" w:rsidR="00C027FB" w:rsidRDefault="00C027FB" w:rsidP="00DA6097">
      <w:pPr>
        <w:rPr>
          <w:lang w:val="es-ES"/>
        </w:rPr>
      </w:pPr>
    </w:p>
    <w:p w14:paraId="21FDBC47" w14:textId="77777777" w:rsidR="00C027FB" w:rsidRDefault="00C027FB" w:rsidP="00DA6097">
      <w:pPr>
        <w:rPr>
          <w:lang w:val="es-ES"/>
        </w:rPr>
      </w:pPr>
    </w:p>
    <w:p w14:paraId="336EC97F" w14:textId="77777777" w:rsidR="00C027FB" w:rsidRDefault="00C027FB" w:rsidP="00DA6097">
      <w:pPr>
        <w:rPr>
          <w:lang w:val="es-ES"/>
        </w:rPr>
      </w:pPr>
    </w:p>
    <w:p w14:paraId="51BF36D3" w14:textId="77777777" w:rsidR="00C027FB" w:rsidRDefault="00C027FB" w:rsidP="00DA6097">
      <w:pPr>
        <w:rPr>
          <w:lang w:val="es-ES"/>
        </w:rPr>
      </w:pPr>
    </w:p>
    <w:p w14:paraId="3730BBCB" w14:textId="77777777" w:rsidR="00C027FB" w:rsidRDefault="00C027FB" w:rsidP="00DA6097">
      <w:pPr>
        <w:rPr>
          <w:lang w:val="es-ES"/>
        </w:rPr>
      </w:pPr>
    </w:p>
    <w:p w14:paraId="38040BD7" w14:textId="77777777" w:rsidR="00C027FB" w:rsidRDefault="00C027FB" w:rsidP="00DA6097">
      <w:pPr>
        <w:rPr>
          <w:lang w:val="es-ES"/>
        </w:rPr>
      </w:pPr>
    </w:p>
    <w:p w14:paraId="573F6723" w14:textId="77777777" w:rsidR="00C027FB" w:rsidRDefault="00C027FB" w:rsidP="00DA6097">
      <w:pPr>
        <w:rPr>
          <w:lang w:val="es-ES"/>
        </w:rPr>
      </w:pPr>
    </w:p>
    <w:p w14:paraId="4AAFDDE5" w14:textId="77777777" w:rsidR="00C027FB" w:rsidRDefault="00C027FB" w:rsidP="00DA6097">
      <w:pPr>
        <w:rPr>
          <w:lang w:val="es-ES"/>
        </w:rPr>
      </w:pPr>
    </w:p>
    <w:p w14:paraId="2F494E07" w14:textId="4A14AE0A" w:rsidR="00C027FB" w:rsidRDefault="00C027FB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72" w:name="_Toc214372056"/>
      <w:bookmarkStart w:id="73" w:name="_Toc214372214"/>
      <w:r>
        <w:rPr>
          <w:lang w:val="es-ES"/>
        </w:rPr>
        <w:lastRenderedPageBreak/>
        <w:t>Eliminar Usuarios</w:t>
      </w:r>
      <w:bookmarkEnd w:id="72"/>
      <w:bookmarkEnd w:id="73"/>
    </w:p>
    <w:p w14:paraId="0FA94ECD" w14:textId="77777777" w:rsidR="00C027FB" w:rsidRPr="00C027FB" w:rsidRDefault="00C027FB" w:rsidP="00C027FB">
      <w:pPr>
        <w:rPr>
          <w:lang w:val="es-ES"/>
        </w:rPr>
      </w:pPr>
    </w:p>
    <w:p w14:paraId="57493A2A" w14:textId="675E3BB9" w:rsidR="00C027FB" w:rsidRDefault="00C027FB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25261694" wp14:editId="2233407E">
            <wp:extent cx="5553075" cy="5758344"/>
            <wp:effectExtent l="0" t="0" r="0" b="0"/>
            <wp:docPr id="1569543810" name="Imagen 1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3810" name="Imagen 1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472" cy="576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2956" w14:textId="77777777" w:rsidR="00C027FB" w:rsidRDefault="00C027FB" w:rsidP="00DA6097">
      <w:pPr>
        <w:rPr>
          <w:lang w:val="es-ES"/>
        </w:rPr>
      </w:pPr>
    </w:p>
    <w:p w14:paraId="57DB58F2" w14:textId="77777777" w:rsidR="00C027FB" w:rsidRDefault="00C027FB" w:rsidP="00DA6097">
      <w:pPr>
        <w:rPr>
          <w:lang w:val="es-ES"/>
        </w:rPr>
      </w:pPr>
    </w:p>
    <w:p w14:paraId="5C5F3DAD" w14:textId="77777777" w:rsidR="00C027FB" w:rsidRDefault="00C027FB" w:rsidP="00DA6097">
      <w:pPr>
        <w:rPr>
          <w:lang w:val="es-ES"/>
        </w:rPr>
      </w:pPr>
    </w:p>
    <w:p w14:paraId="163FA448" w14:textId="77777777" w:rsidR="00C027FB" w:rsidRDefault="00C027FB" w:rsidP="00DA6097">
      <w:pPr>
        <w:rPr>
          <w:lang w:val="es-ES"/>
        </w:rPr>
      </w:pPr>
    </w:p>
    <w:p w14:paraId="400ABCBB" w14:textId="77777777" w:rsidR="00C027FB" w:rsidRDefault="00C027FB" w:rsidP="00DA6097">
      <w:pPr>
        <w:rPr>
          <w:lang w:val="es-ES"/>
        </w:rPr>
      </w:pPr>
    </w:p>
    <w:p w14:paraId="0185718E" w14:textId="77777777" w:rsidR="00C027FB" w:rsidRDefault="00C027FB" w:rsidP="00DA6097">
      <w:pPr>
        <w:rPr>
          <w:lang w:val="es-ES"/>
        </w:rPr>
      </w:pPr>
    </w:p>
    <w:p w14:paraId="091B05A0" w14:textId="77777777" w:rsidR="00C027FB" w:rsidRDefault="00C027FB" w:rsidP="00DA6097">
      <w:pPr>
        <w:rPr>
          <w:lang w:val="es-ES"/>
        </w:rPr>
      </w:pPr>
    </w:p>
    <w:p w14:paraId="3BED388D" w14:textId="77777777" w:rsidR="00C027FB" w:rsidRDefault="00C027FB" w:rsidP="00DA6097">
      <w:pPr>
        <w:rPr>
          <w:lang w:val="es-ES"/>
        </w:rPr>
      </w:pPr>
    </w:p>
    <w:p w14:paraId="77BB7012" w14:textId="77777777" w:rsidR="00C027FB" w:rsidRDefault="00C027FB" w:rsidP="00DA6097">
      <w:pPr>
        <w:rPr>
          <w:lang w:val="es-ES"/>
        </w:rPr>
      </w:pPr>
    </w:p>
    <w:p w14:paraId="35D3BF6A" w14:textId="77777777" w:rsidR="00C027FB" w:rsidRDefault="00C027FB" w:rsidP="00DA6097">
      <w:pPr>
        <w:rPr>
          <w:lang w:val="es-ES"/>
        </w:rPr>
      </w:pPr>
    </w:p>
    <w:p w14:paraId="4CB1594D" w14:textId="77777777" w:rsidR="00C027FB" w:rsidRDefault="00C027FB" w:rsidP="00DA6097">
      <w:pPr>
        <w:rPr>
          <w:lang w:val="es-ES"/>
        </w:rPr>
      </w:pPr>
    </w:p>
    <w:p w14:paraId="213D37C0" w14:textId="77777777" w:rsidR="00C027FB" w:rsidRDefault="00C027FB" w:rsidP="00DA6097">
      <w:pPr>
        <w:rPr>
          <w:lang w:val="es-ES"/>
        </w:rPr>
      </w:pPr>
    </w:p>
    <w:p w14:paraId="77A1C5E4" w14:textId="77777777" w:rsidR="00C027FB" w:rsidRDefault="00C027FB" w:rsidP="00DA6097">
      <w:pPr>
        <w:rPr>
          <w:lang w:val="es-ES"/>
        </w:rPr>
      </w:pPr>
    </w:p>
    <w:p w14:paraId="60DF17A5" w14:textId="46747657" w:rsidR="00C027FB" w:rsidRDefault="00062C5C" w:rsidP="00C027FB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74" w:name="_Toc214372057"/>
      <w:bookmarkStart w:id="75" w:name="_Toc214372215"/>
      <w:r>
        <w:rPr>
          <w:lang w:val="es-ES"/>
        </w:rPr>
        <w:lastRenderedPageBreak/>
        <w:t xml:space="preserve">Iniciar sesión - </w:t>
      </w:r>
      <w:proofErr w:type="spellStart"/>
      <w:r>
        <w:rPr>
          <w:lang w:val="es-ES"/>
        </w:rPr>
        <w:t>Login</w:t>
      </w:r>
      <w:bookmarkEnd w:id="74"/>
      <w:bookmarkEnd w:id="75"/>
      <w:proofErr w:type="spellEnd"/>
    </w:p>
    <w:p w14:paraId="487D155C" w14:textId="77777777" w:rsidR="00062C5C" w:rsidRPr="00062C5C" w:rsidRDefault="00062C5C" w:rsidP="00062C5C">
      <w:pPr>
        <w:rPr>
          <w:lang w:val="es-ES"/>
        </w:rPr>
      </w:pPr>
    </w:p>
    <w:p w14:paraId="5152644F" w14:textId="0D7C31F0" w:rsidR="00C027FB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70947CFB" wp14:editId="1840FA2F">
            <wp:extent cx="5734050" cy="4276725"/>
            <wp:effectExtent l="0" t="0" r="0" b="9525"/>
            <wp:docPr id="297514067" name="Imagen 1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4067" name="Imagen 1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920E" w14:textId="77777777" w:rsidR="00062C5C" w:rsidRDefault="00062C5C" w:rsidP="00DA6097">
      <w:pPr>
        <w:rPr>
          <w:lang w:val="es-ES"/>
        </w:rPr>
      </w:pPr>
    </w:p>
    <w:p w14:paraId="22B7FCAC" w14:textId="77777777" w:rsidR="00062C5C" w:rsidRDefault="00062C5C" w:rsidP="00DA6097">
      <w:pPr>
        <w:rPr>
          <w:lang w:val="es-ES"/>
        </w:rPr>
      </w:pPr>
    </w:p>
    <w:p w14:paraId="4B8B2A0E" w14:textId="77777777" w:rsidR="00062C5C" w:rsidRDefault="00062C5C" w:rsidP="00DA6097">
      <w:pPr>
        <w:rPr>
          <w:lang w:val="es-ES"/>
        </w:rPr>
      </w:pPr>
    </w:p>
    <w:p w14:paraId="0A3DCBE1" w14:textId="77777777" w:rsidR="00062C5C" w:rsidRDefault="00062C5C" w:rsidP="00DA6097">
      <w:pPr>
        <w:rPr>
          <w:lang w:val="es-ES"/>
        </w:rPr>
      </w:pPr>
    </w:p>
    <w:p w14:paraId="7D5F8FD7" w14:textId="77777777" w:rsidR="00062C5C" w:rsidRDefault="00062C5C" w:rsidP="00DA6097">
      <w:pPr>
        <w:rPr>
          <w:lang w:val="es-ES"/>
        </w:rPr>
      </w:pPr>
    </w:p>
    <w:p w14:paraId="5B796996" w14:textId="77777777" w:rsidR="00062C5C" w:rsidRDefault="00062C5C" w:rsidP="00DA6097">
      <w:pPr>
        <w:rPr>
          <w:lang w:val="es-ES"/>
        </w:rPr>
      </w:pPr>
    </w:p>
    <w:p w14:paraId="044A8082" w14:textId="77777777" w:rsidR="00062C5C" w:rsidRDefault="00062C5C" w:rsidP="00DA6097">
      <w:pPr>
        <w:rPr>
          <w:lang w:val="es-ES"/>
        </w:rPr>
      </w:pPr>
    </w:p>
    <w:p w14:paraId="1AF5E936" w14:textId="77777777" w:rsidR="00062C5C" w:rsidRDefault="00062C5C" w:rsidP="00DA6097">
      <w:pPr>
        <w:rPr>
          <w:lang w:val="es-ES"/>
        </w:rPr>
      </w:pPr>
    </w:p>
    <w:p w14:paraId="1B318858" w14:textId="77777777" w:rsidR="00062C5C" w:rsidRDefault="00062C5C" w:rsidP="00DA6097">
      <w:pPr>
        <w:rPr>
          <w:lang w:val="es-ES"/>
        </w:rPr>
      </w:pPr>
    </w:p>
    <w:p w14:paraId="30E76A8A" w14:textId="77777777" w:rsidR="00062C5C" w:rsidRDefault="00062C5C" w:rsidP="00DA6097">
      <w:pPr>
        <w:rPr>
          <w:lang w:val="es-ES"/>
        </w:rPr>
      </w:pPr>
    </w:p>
    <w:p w14:paraId="45FC8004" w14:textId="77777777" w:rsidR="00062C5C" w:rsidRDefault="00062C5C" w:rsidP="00DA6097">
      <w:pPr>
        <w:rPr>
          <w:lang w:val="es-ES"/>
        </w:rPr>
      </w:pPr>
    </w:p>
    <w:p w14:paraId="4C43309D" w14:textId="77777777" w:rsidR="00062C5C" w:rsidRDefault="00062C5C" w:rsidP="00DA6097">
      <w:pPr>
        <w:rPr>
          <w:lang w:val="es-ES"/>
        </w:rPr>
      </w:pPr>
    </w:p>
    <w:p w14:paraId="2C318362" w14:textId="77777777" w:rsidR="00062C5C" w:rsidRDefault="00062C5C" w:rsidP="00DA6097">
      <w:pPr>
        <w:rPr>
          <w:lang w:val="es-ES"/>
        </w:rPr>
      </w:pPr>
    </w:p>
    <w:p w14:paraId="05EEF90A" w14:textId="77777777" w:rsidR="00062C5C" w:rsidRDefault="00062C5C" w:rsidP="00DA6097">
      <w:pPr>
        <w:rPr>
          <w:lang w:val="es-ES"/>
        </w:rPr>
      </w:pPr>
    </w:p>
    <w:p w14:paraId="695056AE" w14:textId="77777777" w:rsidR="00062C5C" w:rsidRDefault="00062C5C" w:rsidP="00DA6097">
      <w:pPr>
        <w:rPr>
          <w:lang w:val="es-ES"/>
        </w:rPr>
      </w:pPr>
    </w:p>
    <w:p w14:paraId="6A6AF273" w14:textId="77777777" w:rsidR="00062C5C" w:rsidRDefault="00062C5C" w:rsidP="00DA6097">
      <w:pPr>
        <w:rPr>
          <w:lang w:val="es-ES"/>
        </w:rPr>
      </w:pPr>
    </w:p>
    <w:p w14:paraId="0216456C" w14:textId="77777777" w:rsidR="00062C5C" w:rsidRDefault="00062C5C" w:rsidP="00DA6097">
      <w:pPr>
        <w:rPr>
          <w:lang w:val="es-ES"/>
        </w:rPr>
      </w:pPr>
    </w:p>
    <w:p w14:paraId="4B5D98C9" w14:textId="77777777" w:rsidR="00062C5C" w:rsidRDefault="00062C5C" w:rsidP="00DA6097">
      <w:pPr>
        <w:rPr>
          <w:lang w:val="es-ES"/>
        </w:rPr>
      </w:pPr>
    </w:p>
    <w:p w14:paraId="0956ADB3" w14:textId="77777777" w:rsidR="00062C5C" w:rsidRDefault="00062C5C" w:rsidP="00DA6097">
      <w:pPr>
        <w:rPr>
          <w:lang w:val="es-ES"/>
        </w:rPr>
      </w:pPr>
    </w:p>
    <w:p w14:paraId="3CC1E28D" w14:textId="77777777" w:rsidR="00062C5C" w:rsidRDefault="00062C5C" w:rsidP="00DA6097">
      <w:pPr>
        <w:rPr>
          <w:lang w:val="es-ES"/>
        </w:rPr>
      </w:pPr>
    </w:p>
    <w:p w14:paraId="78D1CC11" w14:textId="77777777" w:rsidR="00062C5C" w:rsidRDefault="00062C5C" w:rsidP="00DA6097">
      <w:pPr>
        <w:rPr>
          <w:lang w:val="es-ES"/>
        </w:rPr>
      </w:pPr>
    </w:p>
    <w:p w14:paraId="3106F832" w14:textId="77777777" w:rsidR="00062C5C" w:rsidRDefault="00062C5C" w:rsidP="00DA6097">
      <w:pPr>
        <w:rPr>
          <w:lang w:val="es-ES"/>
        </w:rPr>
      </w:pPr>
    </w:p>
    <w:p w14:paraId="373A43BA" w14:textId="77777777" w:rsidR="00062C5C" w:rsidRDefault="00062C5C" w:rsidP="00DA6097">
      <w:pPr>
        <w:rPr>
          <w:lang w:val="es-ES"/>
        </w:rPr>
      </w:pPr>
    </w:p>
    <w:p w14:paraId="7762BFF4" w14:textId="3656A5F5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76" w:name="_Toc214372058"/>
      <w:bookmarkStart w:id="77" w:name="_Toc214372216"/>
      <w:r>
        <w:rPr>
          <w:lang w:val="es-ES"/>
        </w:rPr>
        <w:lastRenderedPageBreak/>
        <w:t>Mantenedor Agregar Productos</w:t>
      </w:r>
      <w:bookmarkEnd w:id="76"/>
      <w:bookmarkEnd w:id="77"/>
    </w:p>
    <w:p w14:paraId="2F198A4D" w14:textId="77777777" w:rsidR="00062C5C" w:rsidRPr="00062C5C" w:rsidRDefault="00062C5C" w:rsidP="00062C5C">
      <w:pPr>
        <w:rPr>
          <w:lang w:val="es-ES"/>
        </w:rPr>
      </w:pPr>
    </w:p>
    <w:p w14:paraId="61683FC1" w14:textId="7849DA36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44454E77" wp14:editId="7CEE6B77">
            <wp:extent cx="6282024" cy="6086475"/>
            <wp:effectExtent l="0" t="0" r="5080" b="0"/>
            <wp:docPr id="716361315" name="Imagen 1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1315" name="Imagen 1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46" cy="609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B7DA" w14:textId="77777777" w:rsidR="00062C5C" w:rsidRDefault="00062C5C" w:rsidP="00DA6097">
      <w:pPr>
        <w:rPr>
          <w:lang w:val="es-ES"/>
        </w:rPr>
      </w:pPr>
    </w:p>
    <w:p w14:paraId="160B6A0E" w14:textId="77777777" w:rsidR="00062C5C" w:rsidRDefault="00062C5C" w:rsidP="00DA6097">
      <w:pPr>
        <w:rPr>
          <w:lang w:val="es-ES"/>
        </w:rPr>
      </w:pPr>
    </w:p>
    <w:p w14:paraId="765E60D3" w14:textId="77777777" w:rsidR="00062C5C" w:rsidRDefault="00062C5C" w:rsidP="00DA6097">
      <w:pPr>
        <w:rPr>
          <w:lang w:val="es-ES"/>
        </w:rPr>
      </w:pPr>
    </w:p>
    <w:p w14:paraId="53890F11" w14:textId="77777777" w:rsidR="00062C5C" w:rsidRDefault="00062C5C" w:rsidP="00DA6097">
      <w:pPr>
        <w:rPr>
          <w:lang w:val="es-ES"/>
        </w:rPr>
      </w:pPr>
    </w:p>
    <w:p w14:paraId="338FBC90" w14:textId="77777777" w:rsidR="00062C5C" w:rsidRDefault="00062C5C" w:rsidP="00DA6097">
      <w:pPr>
        <w:rPr>
          <w:lang w:val="es-ES"/>
        </w:rPr>
      </w:pPr>
    </w:p>
    <w:p w14:paraId="6D61C070" w14:textId="77777777" w:rsidR="00062C5C" w:rsidRDefault="00062C5C" w:rsidP="00DA6097">
      <w:pPr>
        <w:rPr>
          <w:lang w:val="es-ES"/>
        </w:rPr>
      </w:pPr>
    </w:p>
    <w:p w14:paraId="29ACAD21" w14:textId="77777777" w:rsidR="00062C5C" w:rsidRDefault="00062C5C" w:rsidP="00DA6097">
      <w:pPr>
        <w:rPr>
          <w:lang w:val="es-ES"/>
        </w:rPr>
      </w:pPr>
    </w:p>
    <w:p w14:paraId="5BECCC5E" w14:textId="77777777" w:rsidR="00062C5C" w:rsidRDefault="00062C5C" w:rsidP="00DA6097">
      <w:pPr>
        <w:rPr>
          <w:lang w:val="es-ES"/>
        </w:rPr>
      </w:pPr>
    </w:p>
    <w:p w14:paraId="2934011B" w14:textId="77777777" w:rsidR="00062C5C" w:rsidRDefault="00062C5C" w:rsidP="00DA6097">
      <w:pPr>
        <w:rPr>
          <w:lang w:val="es-ES"/>
        </w:rPr>
      </w:pPr>
    </w:p>
    <w:p w14:paraId="6ED8D77C" w14:textId="77777777" w:rsidR="00062C5C" w:rsidRDefault="00062C5C" w:rsidP="00DA6097">
      <w:pPr>
        <w:rPr>
          <w:lang w:val="es-ES"/>
        </w:rPr>
      </w:pPr>
    </w:p>
    <w:p w14:paraId="3DE1B694" w14:textId="77777777" w:rsidR="00062C5C" w:rsidRDefault="00062C5C" w:rsidP="00DA6097">
      <w:pPr>
        <w:rPr>
          <w:lang w:val="es-ES"/>
        </w:rPr>
      </w:pPr>
    </w:p>
    <w:p w14:paraId="65465778" w14:textId="35297C4D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78" w:name="_Toc214372059"/>
      <w:bookmarkStart w:id="79" w:name="_Toc214372217"/>
      <w:r>
        <w:rPr>
          <w:lang w:val="es-ES"/>
        </w:rPr>
        <w:lastRenderedPageBreak/>
        <w:t>Mantenedor Modificar Productos</w:t>
      </w:r>
      <w:bookmarkEnd w:id="78"/>
      <w:bookmarkEnd w:id="79"/>
    </w:p>
    <w:p w14:paraId="471950CF" w14:textId="77777777" w:rsidR="00062C5C" w:rsidRPr="00062C5C" w:rsidRDefault="00062C5C" w:rsidP="00062C5C">
      <w:pPr>
        <w:rPr>
          <w:lang w:val="es-ES"/>
        </w:rPr>
      </w:pPr>
    </w:p>
    <w:p w14:paraId="2FA84406" w14:textId="77540CFA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6E82CE60" wp14:editId="12BDFD0F">
            <wp:extent cx="5846751" cy="6619875"/>
            <wp:effectExtent l="0" t="0" r="1905" b="0"/>
            <wp:docPr id="570559883" name="Imagen 1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59883" name="Imagen 1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46" cy="66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A388" w14:textId="77777777" w:rsidR="00062C5C" w:rsidRDefault="00062C5C" w:rsidP="00DA6097">
      <w:pPr>
        <w:rPr>
          <w:lang w:val="es-ES"/>
        </w:rPr>
      </w:pPr>
    </w:p>
    <w:p w14:paraId="0E1B3358" w14:textId="77777777" w:rsidR="00062C5C" w:rsidRDefault="00062C5C" w:rsidP="00DA6097">
      <w:pPr>
        <w:rPr>
          <w:lang w:val="es-ES"/>
        </w:rPr>
      </w:pPr>
    </w:p>
    <w:p w14:paraId="0075C660" w14:textId="77777777" w:rsidR="00062C5C" w:rsidRDefault="00062C5C" w:rsidP="00DA6097">
      <w:pPr>
        <w:rPr>
          <w:lang w:val="es-ES"/>
        </w:rPr>
      </w:pPr>
    </w:p>
    <w:p w14:paraId="0151F417" w14:textId="77777777" w:rsidR="00062C5C" w:rsidRDefault="00062C5C" w:rsidP="00DA6097">
      <w:pPr>
        <w:rPr>
          <w:lang w:val="es-ES"/>
        </w:rPr>
      </w:pPr>
    </w:p>
    <w:p w14:paraId="6C0A81CA" w14:textId="77777777" w:rsidR="00062C5C" w:rsidRDefault="00062C5C" w:rsidP="00DA6097">
      <w:pPr>
        <w:rPr>
          <w:lang w:val="es-ES"/>
        </w:rPr>
      </w:pPr>
    </w:p>
    <w:p w14:paraId="3B000161" w14:textId="77777777" w:rsidR="00062C5C" w:rsidRDefault="00062C5C" w:rsidP="00DA6097">
      <w:pPr>
        <w:rPr>
          <w:lang w:val="es-ES"/>
        </w:rPr>
      </w:pPr>
    </w:p>
    <w:p w14:paraId="1786B009" w14:textId="77777777" w:rsidR="00062C5C" w:rsidRDefault="00062C5C" w:rsidP="00DA6097">
      <w:pPr>
        <w:rPr>
          <w:lang w:val="es-ES"/>
        </w:rPr>
      </w:pPr>
    </w:p>
    <w:p w14:paraId="3F17CD69" w14:textId="77777777" w:rsidR="00062C5C" w:rsidRDefault="00062C5C" w:rsidP="00DA6097">
      <w:pPr>
        <w:rPr>
          <w:lang w:val="es-ES"/>
        </w:rPr>
      </w:pPr>
    </w:p>
    <w:p w14:paraId="30444B48" w14:textId="25931FD3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80" w:name="_Toc214372060"/>
      <w:bookmarkStart w:id="81" w:name="_Toc214372218"/>
      <w:r>
        <w:rPr>
          <w:lang w:val="es-ES"/>
        </w:rPr>
        <w:lastRenderedPageBreak/>
        <w:t>Mi Perfil</w:t>
      </w:r>
      <w:bookmarkEnd w:id="80"/>
      <w:bookmarkEnd w:id="81"/>
    </w:p>
    <w:p w14:paraId="749CFD5E" w14:textId="77777777" w:rsidR="00062C5C" w:rsidRPr="00062C5C" w:rsidRDefault="00062C5C" w:rsidP="00062C5C">
      <w:pPr>
        <w:rPr>
          <w:lang w:val="es-ES"/>
        </w:rPr>
      </w:pPr>
    </w:p>
    <w:p w14:paraId="41AD4BDE" w14:textId="0F32E7E6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2EF71A87" wp14:editId="1CADA00B">
            <wp:extent cx="5828931" cy="5972175"/>
            <wp:effectExtent l="0" t="0" r="635" b="0"/>
            <wp:docPr id="2080852762" name="Imagen 1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2762" name="Imagen 19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678" cy="597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1B71" w14:textId="77777777" w:rsidR="00062C5C" w:rsidRDefault="00062C5C" w:rsidP="00DA6097">
      <w:pPr>
        <w:rPr>
          <w:lang w:val="es-ES"/>
        </w:rPr>
      </w:pPr>
    </w:p>
    <w:p w14:paraId="139E17A6" w14:textId="77777777" w:rsidR="00062C5C" w:rsidRDefault="00062C5C" w:rsidP="00DA6097">
      <w:pPr>
        <w:rPr>
          <w:lang w:val="es-ES"/>
        </w:rPr>
      </w:pPr>
    </w:p>
    <w:p w14:paraId="544AEE7B" w14:textId="77777777" w:rsidR="00062C5C" w:rsidRDefault="00062C5C" w:rsidP="00DA6097">
      <w:pPr>
        <w:rPr>
          <w:lang w:val="es-ES"/>
        </w:rPr>
      </w:pPr>
    </w:p>
    <w:p w14:paraId="2DAA617D" w14:textId="77777777" w:rsidR="00062C5C" w:rsidRDefault="00062C5C" w:rsidP="00DA6097">
      <w:pPr>
        <w:rPr>
          <w:lang w:val="es-ES"/>
        </w:rPr>
      </w:pPr>
    </w:p>
    <w:p w14:paraId="28DCF540" w14:textId="77777777" w:rsidR="00062C5C" w:rsidRDefault="00062C5C" w:rsidP="00DA6097">
      <w:pPr>
        <w:rPr>
          <w:lang w:val="es-ES"/>
        </w:rPr>
      </w:pPr>
    </w:p>
    <w:p w14:paraId="47E7B333" w14:textId="77777777" w:rsidR="00062C5C" w:rsidRDefault="00062C5C" w:rsidP="00DA6097">
      <w:pPr>
        <w:rPr>
          <w:lang w:val="es-ES"/>
        </w:rPr>
      </w:pPr>
    </w:p>
    <w:p w14:paraId="0EF6E5F1" w14:textId="77777777" w:rsidR="00062C5C" w:rsidRDefault="00062C5C" w:rsidP="00DA6097">
      <w:pPr>
        <w:rPr>
          <w:lang w:val="es-ES"/>
        </w:rPr>
      </w:pPr>
    </w:p>
    <w:p w14:paraId="1E7B040B" w14:textId="77777777" w:rsidR="00062C5C" w:rsidRDefault="00062C5C" w:rsidP="00DA6097">
      <w:pPr>
        <w:rPr>
          <w:lang w:val="es-ES"/>
        </w:rPr>
      </w:pPr>
    </w:p>
    <w:p w14:paraId="4E689D5E" w14:textId="77777777" w:rsidR="00062C5C" w:rsidRDefault="00062C5C" w:rsidP="00DA6097">
      <w:pPr>
        <w:rPr>
          <w:lang w:val="es-ES"/>
        </w:rPr>
      </w:pPr>
    </w:p>
    <w:p w14:paraId="644DBEE3" w14:textId="77777777" w:rsidR="00062C5C" w:rsidRDefault="00062C5C" w:rsidP="00DA6097">
      <w:pPr>
        <w:rPr>
          <w:lang w:val="es-ES"/>
        </w:rPr>
      </w:pPr>
    </w:p>
    <w:p w14:paraId="5CFDE0FC" w14:textId="77777777" w:rsidR="00062C5C" w:rsidRDefault="00062C5C" w:rsidP="00DA6097">
      <w:pPr>
        <w:rPr>
          <w:lang w:val="es-ES"/>
        </w:rPr>
      </w:pPr>
    </w:p>
    <w:p w14:paraId="11311443" w14:textId="77777777" w:rsidR="00062C5C" w:rsidRDefault="00062C5C" w:rsidP="00DA6097">
      <w:pPr>
        <w:rPr>
          <w:lang w:val="es-ES"/>
        </w:rPr>
      </w:pPr>
    </w:p>
    <w:p w14:paraId="65CA7330" w14:textId="1C4CADD9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82" w:name="_Toc214372061"/>
      <w:bookmarkStart w:id="83" w:name="_Toc214372219"/>
      <w:r>
        <w:rPr>
          <w:lang w:val="es-ES"/>
        </w:rPr>
        <w:lastRenderedPageBreak/>
        <w:t>Modificar Productos Proveedor</w:t>
      </w:r>
      <w:bookmarkEnd w:id="82"/>
      <w:bookmarkEnd w:id="83"/>
    </w:p>
    <w:p w14:paraId="0810AEF8" w14:textId="77777777" w:rsidR="00062C5C" w:rsidRPr="00062C5C" w:rsidRDefault="00062C5C" w:rsidP="00062C5C">
      <w:pPr>
        <w:rPr>
          <w:lang w:val="es-ES"/>
        </w:rPr>
      </w:pPr>
    </w:p>
    <w:p w14:paraId="79C3C0DA" w14:textId="3E34BFFE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08B6543C" wp14:editId="19B3FA42">
            <wp:extent cx="5434993" cy="6134100"/>
            <wp:effectExtent l="0" t="0" r="0" b="0"/>
            <wp:docPr id="708166797" name="Imagen 2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6797" name="Imagen 2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358" cy="613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9809" w14:textId="77777777" w:rsidR="00062C5C" w:rsidRDefault="00062C5C" w:rsidP="00DA6097">
      <w:pPr>
        <w:rPr>
          <w:lang w:val="es-ES"/>
        </w:rPr>
      </w:pPr>
    </w:p>
    <w:p w14:paraId="01DBCC16" w14:textId="77777777" w:rsidR="00062C5C" w:rsidRDefault="00062C5C" w:rsidP="00DA6097">
      <w:pPr>
        <w:rPr>
          <w:lang w:val="es-ES"/>
        </w:rPr>
      </w:pPr>
    </w:p>
    <w:p w14:paraId="3F7056D6" w14:textId="77777777" w:rsidR="00062C5C" w:rsidRDefault="00062C5C" w:rsidP="00DA6097">
      <w:pPr>
        <w:rPr>
          <w:lang w:val="es-ES"/>
        </w:rPr>
      </w:pPr>
    </w:p>
    <w:p w14:paraId="0E7825C3" w14:textId="77777777" w:rsidR="00062C5C" w:rsidRDefault="00062C5C" w:rsidP="00DA6097">
      <w:pPr>
        <w:rPr>
          <w:lang w:val="es-ES"/>
        </w:rPr>
      </w:pPr>
    </w:p>
    <w:p w14:paraId="5BD9AB6B" w14:textId="77777777" w:rsidR="00062C5C" w:rsidRDefault="00062C5C" w:rsidP="00DA6097">
      <w:pPr>
        <w:rPr>
          <w:lang w:val="es-ES"/>
        </w:rPr>
      </w:pPr>
    </w:p>
    <w:p w14:paraId="24A6114D" w14:textId="77777777" w:rsidR="00062C5C" w:rsidRDefault="00062C5C" w:rsidP="00DA6097">
      <w:pPr>
        <w:rPr>
          <w:lang w:val="es-ES"/>
        </w:rPr>
      </w:pPr>
    </w:p>
    <w:p w14:paraId="1C6BE9A2" w14:textId="77777777" w:rsidR="00062C5C" w:rsidRDefault="00062C5C" w:rsidP="00DA6097">
      <w:pPr>
        <w:rPr>
          <w:lang w:val="es-ES"/>
        </w:rPr>
      </w:pPr>
    </w:p>
    <w:p w14:paraId="484640F8" w14:textId="77777777" w:rsidR="00062C5C" w:rsidRDefault="00062C5C" w:rsidP="00DA6097">
      <w:pPr>
        <w:rPr>
          <w:lang w:val="es-ES"/>
        </w:rPr>
      </w:pPr>
    </w:p>
    <w:p w14:paraId="481B9821" w14:textId="77777777" w:rsidR="00062C5C" w:rsidRDefault="00062C5C" w:rsidP="00DA6097">
      <w:pPr>
        <w:rPr>
          <w:lang w:val="es-ES"/>
        </w:rPr>
      </w:pPr>
    </w:p>
    <w:p w14:paraId="7B3A1B94" w14:textId="77777777" w:rsidR="00062C5C" w:rsidRDefault="00062C5C" w:rsidP="00DA6097">
      <w:pPr>
        <w:rPr>
          <w:lang w:val="es-ES"/>
        </w:rPr>
      </w:pPr>
    </w:p>
    <w:p w14:paraId="5D7342F6" w14:textId="77777777" w:rsidR="00062C5C" w:rsidRDefault="00062C5C" w:rsidP="00DA6097">
      <w:pPr>
        <w:rPr>
          <w:lang w:val="es-ES"/>
        </w:rPr>
      </w:pPr>
    </w:p>
    <w:p w14:paraId="486AFB7B" w14:textId="0BD2A149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84" w:name="_Toc214372062"/>
      <w:bookmarkStart w:id="85" w:name="_Toc214372220"/>
      <w:r>
        <w:rPr>
          <w:lang w:val="es-ES"/>
        </w:rPr>
        <w:lastRenderedPageBreak/>
        <w:t>Modificar Usuario</w:t>
      </w:r>
      <w:bookmarkEnd w:id="84"/>
      <w:bookmarkEnd w:id="85"/>
    </w:p>
    <w:p w14:paraId="1D940153" w14:textId="77777777" w:rsidR="00062C5C" w:rsidRPr="00062C5C" w:rsidRDefault="00062C5C" w:rsidP="00062C5C">
      <w:pPr>
        <w:rPr>
          <w:lang w:val="es-ES"/>
        </w:rPr>
      </w:pPr>
    </w:p>
    <w:p w14:paraId="154D0FFC" w14:textId="295A7AB0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0F217261" wp14:editId="4932A8C1">
            <wp:extent cx="5943600" cy="6732792"/>
            <wp:effectExtent l="0" t="0" r="0" b="0"/>
            <wp:docPr id="1897472581" name="Imagen 2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2581" name="Imagen 2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08" cy="673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33E0" w14:textId="77777777" w:rsidR="00062C5C" w:rsidRDefault="00062C5C" w:rsidP="00DA6097">
      <w:pPr>
        <w:rPr>
          <w:lang w:val="es-ES"/>
        </w:rPr>
      </w:pPr>
    </w:p>
    <w:p w14:paraId="21FE9944" w14:textId="77777777" w:rsidR="00062C5C" w:rsidRDefault="00062C5C" w:rsidP="00DA6097">
      <w:pPr>
        <w:rPr>
          <w:lang w:val="es-ES"/>
        </w:rPr>
      </w:pPr>
    </w:p>
    <w:p w14:paraId="2AEBDF49" w14:textId="77777777" w:rsidR="00062C5C" w:rsidRDefault="00062C5C" w:rsidP="00DA6097">
      <w:pPr>
        <w:rPr>
          <w:lang w:val="es-ES"/>
        </w:rPr>
      </w:pPr>
    </w:p>
    <w:p w14:paraId="2EDE5EA5" w14:textId="77777777" w:rsidR="00062C5C" w:rsidRDefault="00062C5C" w:rsidP="00DA6097">
      <w:pPr>
        <w:rPr>
          <w:lang w:val="es-ES"/>
        </w:rPr>
      </w:pPr>
    </w:p>
    <w:p w14:paraId="21C70BB0" w14:textId="77777777" w:rsidR="00062C5C" w:rsidRDefault="00062C5C" w:rsidP="00DA6097">
      <w:pPr>
        <w:rPr>
          <w:lang w:val="es-ES"/>
        </w:rPr>
      </w:pPr>
    </w:p>
    <w:p w14:paraId="7752A6F4" w14:textId="77777777" w:rsidR="00062C5C" w:rsidRDefault="00062C5C" w:rsidP="00DA6097">
      <w:pPr>
        <w:rPr>
          <w:lang w:val="es-ES"/>
        </w:rPr>
      </w:pPr>
    </w:p>
    <w:p w14:paraId="66B30E32" w14:textId="77777777" w:rsidR="00062C5C" w:rsidRDefault="00062C5C" w:rsidP="00DA6097">
      <w:pPr>
        <w:rPr>
          <w:lang w:val="es-ES"/>
        </w:rPr>
      </w:pPr>
    </w:p>
    <w:p w14:paraId="4A4681B6" w14:textId="4D01A0B2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86" w:name="_Toc214372063"/>
      <w:bookmarkStart w:id="87" w:name="_Toc214372221"/>
      <w:r>
        <w:rPr>
          <w:lang w:val="es-ES"/>
        </w:rPr>
        <w:lastRenderedPageBreak/>
        <w:t>Registro</w:t>
      </w:r>
      <w:bookmarkEnd w:id="86"/>
      <w:bookmarkEnd w:id="87"/>
    </w:p>
    <w:p w14:paraId="4A05C6E4" w14:textId="77777777" w:rsidR="00062C5C" w:rsidRPr="00062C5C" w:rsidRDefault="00062C5C" w:rsidP="00062C5C">
      <w:pPr>
        <w:rPr>
          <w:lang w:val="es-ES"/>
        </w:rPr>
      </w:pPr>
    </w:p>
    <w:p w14:paraId="56C7CE69" w14:textId="76BF56E0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2574D19A" wp14:editId="5C341759">
            <wp:extent cx="5029200" cy="7140909"/>
            <wp:effectExtent l="0" t="0" r="0" b="3175"/>
            <wp:docPr id="221345663" name="Imagen 2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5663" name="Imagen 2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349" cy="715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D1D6" w14:textId="77777777" w:rsidR="00062C5C" w:rsidRDefault="00062C5C" w:rsidP="00DA6097">
      <w:pPr>
        <w:rPr>
          <w:lang w:val="es-ES"/>
        </w:rPr>
      </w:pPr>
    </w:p>
    <w:p w14:paraId="49341510" w14:textId="77777777" w:rsidR="00062C5C" w:rsidRDefault="00062C5C" w:rsidP="00DA6097">
      <w:pPr>
        <w:rPr>
          <w:lang w:val="es-ES"/>
        </w:rPr>
      </w:pPr>
    </w:p>
    <w:p w14:paraId="4C4C8E62" w14:textId="77777777" w:rsidR="00062C5C" w:rsidRDefault="00062C5C" w:rsidP="00DA6097">
      <w:pPr>
        <w:rPr>
          <w:lang w:val="es-ES"/>
        </w:rPr>
      </w:pPr>
    </w:p>
    <w:p w14:paraId="67C81658" w14:textId="77777777" w:rsidR="00062C5C" w:rsidRDefault="00062C5C" w:rsidP="00DA6097">
      <w:pPr>
        <w:rPr>
          <w:lang w:val="es-ES"/>
        </w:rPr>
      </w:pPr>
    </w:p>
    <w:p w14:paraId="4EC44C69" w14:textId="157C84F5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88" w:name="_Toc214372064"/>
      <w:bookmarkStart w:id="89" w:name="_Toc214372222"/>
      <w:r>
        <w:rPr>
          <w:lang w:val="es-ES"/>
        </w:rPr>
        <w:lastRenderedPageBreak/>
        <w:t>Seguimiento Producto</w:t>
      </w:r>
      <w:bookmarkEnd w:id="88"/>
      <w:bookmarkEnd w:id="89"/>
    </w:p>
    <w:p w14:paraId="07695C77" w14:textId="77777777" w:rsidR="00062C5C" w:rsidRPr="00062C5C" w:rsidRDefault="00062C5C" w:rsidP="00062C5C">
      <w:pPr>
        <w:rPr>
          <w:lang w:val="es-ES"/>
        </w:rPr>
      </w:pPr>
    </w:p>
    <w:p w14:paraId="7DEB8117" w14:textId="5FC6BBD2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6620561B" wp14:editId="34A96117">
            <wp:extent cx="5888530" cy="6781800"/>
            <wp:effectExtent l="0" t="0" r="0" b="0"/>
            <wp:docPr id="2028398750" name="Imagen 2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98750" name="Imagen 2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02" cy="678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68C1" w14:textId="77777777" w:rsidR="00062C5C" w:rsidRDefault="00062C5C" w:rsidP="00DA6097">
      <w:pPr>
        <w:rPr>
          <w:lang w:val="es-ES"/>
        </w:rPr>
      </w:pPr>
    </w:p>
    <w:p w14:paraId="06A2BA5B" w14:textId="77777777" w:rsidR="00062C5C" w:rsidRDefault="00062C5C" w:rsidP="00DA6097">
      <w:pPr>
        <w:rPr>
          <w:lang w:val="es-ES"/>
        </w:rPr>
      </w:pPr>
    </w:p>
    <w:p w14:paraId="7A3970B3" w14:textId="77777777" w:rsidR="00062C5C" w:rsidRDefault="00062C5C" w:rsidP="00DA6097">
      <w:pPr>
        <w:rPr>
          <w:lang w:val="es-ES"/>
        </w:rPr>
      </w:pPr>
    </w:p>
    <w:p w14:paraId="4EB9D66D" w14:textId="77777777" w:rsidR="00062C5C" w:rsidRDefault="00062C5C" w:rsidP="00DA6097">
      <w:pPr>
        <w:rPr>
          <w:lang w:val="es-ES"/>
        </w:rPr>
      </w:pPr>
    </w:p>
    <w:p w14:paraId="74906AC4" w14:textId="77777777" w:rsidR="00062C5C" w:rsidRDefault="00062C5C" w:rsidP="00DA6097">
      <w:pPr>
        <w:rPr>
          <w:lang w:val="es-ES"/>
        </w:rPr>
      </w:pPr>
    </w:p>
    <w:p w14:paraId="79FBAA15" w14:textId="77777777" w:rsidR="00062C5C" w:rsidRDefault="00062C5C" w:rsidP="00DA6097">
      <w:pPr>
        <w:rPr>
          <w:lang w:val="es-ES"/>
        </w:rPr>
      </w:pPr>
    </w:p>
    <w:p w14:paraId="400FB7C7" w14:textId="77777777" w:rsidR="00062C5C" w:rsidRDefault="00062C5C" w:rsidP="00DA6097">
      <w:pPr>
        <w:rPr>
          <w:lang w:val="es-ES"/>
        </w:rPr>
      </w:pPr>
    </w:p>
    <w:p w14:paraId="7013BEDC" w14:textId="21B87B33" w:rsidR="00062C5C" w:rsidRDefault="00062C5C" w:rsidP="00062C5C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90" w:name="_Toc214372065"/>
      <w:bookmarkStart w:id="91" w:name="_Toc214372223"/>
      <w:r>
        <w:rPr>
          <w:lang w:val="es-ES"/>
        </w:rPr>
        <w:lastRenderedPageBreak/>
        <w:t>suscripción</w:t>
      </w:r>
      <w:bookmarkEnd w:id="90"/>
      <w:bookmarkEnd w:id="91"/>
      <w:r>
        <w:rPr>
          <w:lang w:val="es-ES"/>
        </w:rPr>
        <w:t xml:space="preserve"> </w:t>
      </w:r>
    </w:p>
    <w:p w14:paraId="336ECB0D" w14:textId="77777777" w:rsidR="00062C5C" w:rsidRPr="00062C5C" w:rsidRDefault="00062C5C" w:rsidP="00062C5C">
      <w:pPr>
        <w:rPr>
          <w:lang w:val="es-ES"/>
        </w:rPr>
      </w:pPr>
    </w:p>
    <w:p w14:paraId="3CDFC84B" w14:textId="0F3B6D74" w:rsidR="00062C5C" w:rsidRDefault="00062C5C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75E2C6AA" wp14:editId="227F9869">
            <wp:extent cx="5884891" cy="6715125"/>
            <wp:effectExtent l="0" t="0" r="1905" b="0"/>
            <wp:docPr id="940491965" name="Imagen 2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91965" name="Imagen 2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025" cy="672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7E11" w14:textId="77777777" w:rsidR="00062C5C" w:rsidRDefault="00062C5C" w:rsidP="00DA6097">
      <w:pPr>
        <w:rPr>
          <w:lang w:val="es-ES"/>
        </w:rPr>
      </w:pPr>
    </w:p>
    <w:p w14:paraId="5DA4367F" w14:textId="77777777" w:rsidR="00062C5C" w:rsidRDefault="00062C5C" w:rsidP="00DA6097">
      <w:pPr>
        <w:rPr>
          <w:lang w:val="es-ES"/>
        </w:rPr>
      </w:pPr>
    </w:p>
    <w:p w14:paraId="406903EB" w14:textId="77777777" w:rsidR="00062C5C" w:rsidRDefault="00062C5C" w:rsidP="00DA6097">
      <w:pPr>
        <w:rPr>
          <w:lang w:val="es-ES"/>
        </w:rPr>
      </w:pPr>
    </w:p>
    <w:p w14:paraId="7567E987" w14:textId="77777777" w:rsidR="00062C5C" w:rsidRDefault="00062C5C" w:rsidP="00DA6097">
      <w:pPr>
        <w:rPr>
          <w:lang w:val="es-ES"/>
        </w:rPr>
      </w:pPr>
    </w:p>
    <w:p w14:paraId="42515201" w14:textId="77777777" w:rsidR="000F1DB7" w:rsidRDefault="000F1DB7" w:rsidP="00DA6097">
      <w:pPr>
        <w:rPr>
          <w:lang w:val="es-ES"/>
        </w:rPr>
      </w:pPr>
    </w:p>
    <w:p w14:paraId="2495F10F" w14:textId="77777777" w:rsidR="000F1DB7" w:rsidRDefault="000F1DB7" w:rsidP="00DA6097">
      <w:pPr>
        <w:rPr>
          <w:lang w:val="es-ES"/>
        </w:rPr>
      </w:pPr>
    </w:p>
    <w:p w14:paraId="6534019E" w14:textId="77777777" w:rsidR="000F1DB7" w:rsidRDefault="000F1DB7" w:rsidP="00DA6097">
      <w:pPr>
        <w:rPr>
          <w:lang w:val="es-ES"/>
        </w:rPr>
      </w:pPr>
    </w:p>
    <w:p w14:paraId="33A8B13D" w14:textId="0647E900" w:rsidR="000F1DB7" w:rsidRDefault="000F1DB7" w:rsidP="000F1DB7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92" w:name="_Toc214372066"/>
      <w:bookmarkStart w:id="93" w:name="_Toc214372224"/>
      <w:r>
        <w:rPr>
          <w:lang w:val="es-ES"/>
        </w:rPr>
        <w:lastRenderedPageBreak/>
        <w:t>Validar Pago</w:t>
      </w:r>
      <w:bookmarkEnd w:id="92"/>
      <w:bookmarkEnd w:id="93"/>
    </w:p>
    <w:p w14:paraId="7F56FB77" w14:textId="77777777" w:rsidR="000F1DB7" w:rsidRPr="000F1DB7" w:rsidRDefault="000F1DB7" w:rsidP="000F1DB7">
      <w:pPr>
        <w:rPr>
          <w:lang w:val="es-ES"/>
        </w:rPr>
      </w:pPr>
    </w:p>
    <w:p w14:paraId="0154F787" w14:textId="70FF67CB" w:rsidR="000F1DB7" w:rsidRDefault="000F1DB7" w:rsidP="00DA6097">
      <w:pPr>
        <w:rPr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113DC38C" wp14:editId="7EC147C4">
            <wp:extent cx="5562773" cy="6143625"/>
            <wp:effectExtent l="0" t="0" r="0" b="0"/>
            <wp:docPr id="664511465" name="Imagen 25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11465" name="Imagen 25" descr="Diagrama, 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29" cy="614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D1AE" w14:textId="77777777" w:rsidR="000F1DB7" w:rsidRDefault="000F1DB7" w:rsidP="00DA6097">
      <w:pPr>
        <w:rPr>
          <w:lang w:val="es-ES"/>
        </w:rPr>
      </w:pPr>
    </w:p>
    <w:p w14:paraId="769D844D" w14:textId="77777777" w:rsidR="000F1DB7" w:rsidRDefault="000F1DB7" w:rsidP="00DA6097">
      <w:pPr>
        <w:rPr>
          <w:lang w:val="es-ES"/>
        </w:rPr>
      </w:pPr>
    </w:p>
    <w:p w14:paraId="004F6E07" w14:textId="77777777" w:rsidR="000F1DB7" w:rsidRDefault="000F1DB7" w:rsidP="00DA6097">
      <w:pPr>
        <w:rPr>
          <w:lang w:val="es-ES"/>
        </w:rPr>
      </w:pPr>
    </w:p>
    <w:p w14:paraId="6BBB6B09" w14:textId="77777777" w:rsidR="000F1DB7" w:rsidRDefault="000F1DB7" w:rsidP="00DA6097">
      <w:pPr>
        <w:rPr>
          <w:lang w:val="es-ES"/>
        </w:rPr>
      </w:pPr>
    </w:p>
    <w:p w14:paraId="55586ABD" w14:textId="77777777" w:rsidR="000F1DB7" w:rsidRDefault="000F1DB7" w:rsidP="00DA6097">
      <w:pPr>
        <w:rPr>
          <w:lang w:val="es-ES"/>
        </w:rPr>
      </w:pPr>
    </w:p>
    <w:p w14:paraId="73DA1B36" w14:textId="77777777" w:rsidR="000F1DB7" w:rsidRDefault="000F1DB7" w:rsidP="00DA6097">
      <w:pPr>
        <w:rPr>
          <w:lang w:val="es-ES"/>
        </w:rPr>
      </w:pPr>
    </w:p>
    <w:p w14:paraId="35736C58" w14:textId="77777777" w:rsidR="000F1DB7" w:rsidRDefault="000F1DB7" w:rsidP="00DA6097">
      <w:pPr>
        <w:rPr>
          <w:lang w:val="es-ES"/>
        </w:rPr>
      </w:pPr>
    </w:p>
    <w:p w14:paraId="10E323F0" w14:textId="77777777" w:rsidR="000F1DB7" w:rsidRDefault="000F1DB7" w:rsidP="00DA6097">
      <w:pPr>
        <w:rPr>
          <w:lang w:val="es-ES"/>
        </w:rPr>
      </w:pPr>
    </w:p>
    <w:p w14:paraId="46F554A5" w14:textId="77777777" w:rsidR="000F1DB7" w:rsidRDefault="000F1DB7" w:rsidP="00DA6097">
      <w:pPr>
        <w:rPr>
          <w:lang w:val="es-ES"/>
        </w:rPr>
      </w:pPr>
    </w:p>
    <w:p w14:paraId="0AB6C2D1" w14:textId="77777777" w:rsidR="000F1DB7" w:rsidRDefault="000F1DB7" w:rsidP="00DA6097">
      <w:pPr>
        <w:rPr>
          <w:lang w:val="es-ES"/>
        </w:rPr>
      </w:pPr>
    </w:p>
    <w:p w14:paraId="51D12EEB" w14:textId="77777777" w:rsidR="000F1DB7" w:rsidRDefault="000F1DB7" w:rsidP="00DA6097">
      <w:pPr>
        <w:rPr>
          <w:lang w:val="es-ES"/>
        </w:rPr>
      </w:pPr>
    </w:p>
    <w:p w14:paraId="1EDF21C0" w14:textId="6B8589BB" w:rsidR="000F1DB7" w:rsidRPr="000F1DB7" w:rsidRDefault="000F1DB7" w:rsidP="00DA6097">
      <w:pPr>
        <w:pStyle w:val="Ttulo2"/>
        <w:numPr>
          <w:ilvl w:val="1"/>
          <w:numId w:val="41"/>
        </w:numPr>
        <w:tabs>
          <w:tab w:val="clear" w:pos="576"/>
          <w:tab w:val="num" w:pos="360"/>
        </w:tabs>
        <w:ind w:left="360" w:hanging="360"/>
        <w:rPr>
          <w:lang w:val="es-ES"/>
        </w:rPr>
      </w:pPr>
      <w:bookmarkStart w:id="94" w:name="_Toc214372067"/>
      <w:bookmarkStart w:id="95" w:name="_Toc214372225"/>
      <w:r>
        <w:rPr>
          <w:lang w:val="es-ES"/>
        </w:rPr>
        <w:lastRenderedPageBreak/>
        <w:t>Eliminar Producto Proveedor</w:t>
      </w:r>
      <w:bookmarkEnd w:id="94"/>
      <w:bookmarkEnd w:id="95"/>
    </w:p>
    <w:p w14:paraId="29D1439F" w14:textId="77777777" w:rsidR="000F1DB7" w:rsidRPr="00DA6097" w:rsidRDefault="000F1DB7" w:rsidP="00DA6097">
      <w:pPr>
        <w:rPr>
          <w:lang w:val="es-ES"/>
        </w:rPr>
      </w:pPr>
    </w:p>
    <w:p w14:paraId="1C242946" w14:textId="044B28D1" w:rsidR="009C626B" w:rsidRDefault="00DA6097">
      <w:pPr>
        <w:widowControl/>
        <w:spacing w:line="240" w:lineRule="auto"/>
        <w:rPr>
          <w:bCs/>
          <w:noProof/>
          <w:color w:val="000080"/>
          <w:highlight w:val="lightGray"/>
          <w:lang w:val="es-ES"/>
        </w:rPr>
      </w:pPr>
      <w:r>
        <w:rPr>
          <w:bCs/>
          <w:noProof/>
          <w:color w:val="000080"/>
          <w:highlight w:val="lightGray"/>
          <w:lang w:val="es-ES"/>
        </w:rPr>
        <w:drawing>
          <wp:inline distT="0" distB="0" distL="0" distR="0" wp14:anchorId="14715C41" wp14:editId="4EB8FB51">
            <wp:extent cx="5860786" cy="6019800"/>
            <wp:effectExtent l="0" t="0" r="6985" b="0"/>
            <wp:docPr id="158505342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344" cy="602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2066" w14:textId="77777777" w:rsidR="00FD7AC6" w:rsidRDefault="00FD7AC6">
      <w:pPr>
        <w:widowControl/>
        <w:spacing w:line="240" w:lineRule="auto"/>
        <w:rPr>
          <w:bCs/>
          <w:noProof/>
          <w:color w:val="000080"/>
          <w:highlight w:val="lightGray"/>
          <w:lang w:val="es-ES"/>
        </w:rPr>
      </w:pPr>
    </w:p>
    <w:p w14:paraId="46F7A4D9" w14:textId="77777777" w:rsidR="00FD7AC6" w:rsidRDefault="00FD7AC6">
      <w:pPr>
        <w:widowControl/>
        <w:spacing w:line="240" w:lineRule="auto"/>
        <w:rPr>
          <w:bCs/>
          <w:noProof/>
          <w:color w:val="000080"/>
          <w:highlight w:val="lightGray"/>
          <w:lang w:val="es-ES"/>
        </w:rPr>
      </w:pPr>
    </w:p>
    <w:p w14:paraId="257BF0BA" w14:textId="77777777" w:rsidR="0078043D" w:rsidRDefault="0078043D">
      <w:pPr>
        <w:widowControl/>
        <w:spacing w:line="240" w:lineRule="auto"/>
        <w:rPr>
          <w:bCs/>
          <w:noProof/>
          <w:color w:val="000080"/>
          <w:highlight w:val="lightGray"/>
          <w:lang w:val="es-ES"/>
        </w:rPr>
      </w:pPr>
    </w:p>
    <w:p w14:paraId="1ECEC585" w14:textId="77777777" w:rsidR="0078043D" w:rsidRDefault="0078043D">
      <w:pPr>
        <w:widowControl/>
        <w:spacing w:line="240" w:lineRule="auto"/>
        <w:rPr>
          <w:bCs/>
          <w:noProof/>
          <w:color w:val="000080"/>
          <w:highlight w:val="lightGray"/>
          <w:lang w:val="es-ES"/>
        </w:rPr>
      </w:pPr>
    </w:p>
    <w:p w14:paraId="7D7C50C3" w14:textId="77777777" w:rsidR="0078043D" w:rsidRDefault="0078043D">
      <w:pPr>
        <w:widowControl/>
        <w:spacing w:line="240" w:lineRule="auto"/>
        <w:rPr>
          <w:bCs/>
          <w:noProof/>
          <w:color w:val="000080"/>
          <w:highlight w:val="lightGray"/>
          <w:lang w:val="es-ES"/>
        </w:rPr>
      </w:pPr>
    </w:p>
    <w:p w14:paraId="253333B1" w14:textId="5D9472B5" w:rsidR="009C626B" w:rsidRDefault="009C626B">
      <w:pPr>
        <w:widowControl/>
        <w:spacing w:line="240" w:lineRule="auto"/>
        <w:rPr>
          <w:b/>
          <w:bCs/>
          <w:noProof/>
          <w:color w:val="000080"/>
          <w:sz w:val="24"/>
          <w:highlight w:val="lightGray"/>
          <w:lang w:val="es-ES"/>
        </w:rPr>
      </w:pPr>
      <w:r>
        <w:rPr>
          <w:bCs/>
          <w:noProof/>
          <w:color w:val="000080"/>
          <w:highlight w:val="lightGray"/>
          <w:lang w:val="es-ES"/>
        </w:rPr>
        <w:br w:type="page"/>
      </w:r>
    </w:p>
    <w:p w14:paraId="3852C1AD" w14:textId="77777777" w:rsidR="006E6A93" w:rsidRPr="00FE0B66" w:rsidRDefault="006D19FB" w:rsidP="00C56F08">
      <w:pPr>
        <w:pStyle w:val="EstiloTtulo1VerdanaJustificado"/>
        <w:rPr>
          <w:bCs w:val="0"/>
          <w:noProof/>
          <w:lang w:val="es-ES"/>
        </w:rPr>
      </w:pPr>
      <w:bookmarkStart w:id="96" w:name="_Toc214372068"/>
      <w:bookmarkStart w:id="97" w:name="_Toc214372226"/>
      <w:r w:rsidRPr="00FE0B66">
        <w:rPr>
          <w:bCs w:val="0"/>
          <w:noProof/>
          <w:lang w:val="es-ES"/>
        </w:rPr>
        <w:lastRenderedPageBreak/>
        <w:t>Vista Lógica</w:t>
      </w:r>
      <w:bookmarkEnd w:id="96"/>
      <w:bookmarkEnd w:id="97"/>
    </w:p>
    <w:p w14:paraId="09E6CAD0" w14:textId="1BF07CDE" w:rsidR="006D19FB" w:rsidRDefault="001A396A" w:rsidP="00F73BBE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 xml:space="preserve">A </w:t>
      </w:r>
      <w:r w:rsidR="00D40728" w:rsidRPr="004871E0">
        <w:rPr>
          <w:noProof/>
          <w:lang w:val="es-ES"/>
        </w:rPr>
        <w:t>continuación,</w:t>
      </w:r>
      <w:r w:rsidRPr="004871E0">
        <w:rPr>
          <w:noProof/>
          <w:lang w:val="es-ES"/>
        </w:rPr>
        <w:t xml:space="preserve"> se presenta una vista lógica de la aplicación expresado en </w:t>
      </w:r>
      <w:r w:rsidR="007920DC">
        <w:rPr>
          <w:noProof/>
          <w:lang w:val="es-ES"/>
        </w:rPr>
        <w:t>tres</w:t>
      </w:r>
      <w:r w:rsidRPr="004871E0">
        <w:rPr>
          <w:noProof/>
          <w:lang w:val="es-ES"/>
        </w:rPr>
        <w:t xml:space="preserve"> diagramas, uno de ellos que muestra la parte estructural o estática de la aplicación (</w:t>
      </w:r>
      <w:r w:rsidR="004871E0" w:rsidRPr="004871E0">
        <w:rPr>
          <w:noProof/>
          <w:lang w:val="es-ES"/>
        </w:rPr>
        <w:t>clases</w:t>
      </w:r>
      <w:r w:rsidR="007F2953">
        <w:rPr>
          <w:noProof/>
          <w:lang w:val="es-ES"/>
        </w:rPr>
        <w:t>)</w:t>
      </w:r>
      <w:r w:rsidR="007F2953" w:rsidRPr="007F2953">
        <w:rPr>
          <w:noProof/>
          <w:lang w:val="es-ES"/>
        </w:rPr>
        <w:t xml:space="preserve"> </w:t>
      </w:r>
      <w:r w:rsidR="007F2953">
        <w:rPr>
          <w:noProof/>
          <w:lang w:val="es-ES"/>
        </w:rPr>
        <w:t>y a la base de datos (modelo relacional)</w:t>
      </w:r>
      <w:r w:rsidR="007F2953" w:rsidRPr="004871E0">
        <w:rPr>
          <w:noProof/>
          <w:lang w:val="es-ES"/>
        </w:rPr>
        <w:t>.</w:t>
      </w:r>
      <w:r w:rsidRPr="004871E0">
        <w:rPr>
          <w:noProof/>
          <w:lang w:val="es-ES"/>
        </w:rPr>
        <w:t>otra vista que representa la parte dinámica (</w:t>
      </w:r>
      <w:r w:rsidR="004871E0" w:rsidRPr="004871E0">
        <w:rPr>
          <w:noProof/>
          <w:lang w:val="es-ES"/>
        </w:rPr>
        <w:t>secuencias</w:t>
      </w:r>
      <w:r w:rsidRPr="004871E0">
        <w:rPr>
          <w:noProof/>
          <w:lang w:val="es-ES"/>
        </w:rPr>
        <w:t>)</w:t>
      </w:r>
      <w:r w:rsidR="007F2953">
        <w:rPr>
          <w:noProof/>
          <w:lang w:val="es-ES"/>
        </w:rPr>
        <w:t>.</w:t>
      </w:r>
    </w:p>
    <w:p w14:paraId="4DD24735" w14:textId="77777777" w:rsidR="00F73BBE" w:rsidRPr="00F73BBE" w:rsidRDefault="00F73BBE" w:rsidP="00F73BBE">
      <w:pPr>
        <w:jc w:val="both"/>
        <w:rPr>
          <w:noProof/>
          <w:lang w:val="es-ES"/>
        </w:rPr>
      </w:pPr>
    </w:p>
    <w:p w14:paraId="75FF39EB" w14:textId="77777777" w:rsidR="006E6A93" w:rsidRPr="004871E0" w:rsidRDefault="006D19FB" w:rsidP="00A93783">
      <w:pPr>
        <w:pStyle w:val="EstiloTtulo2VerdanaJustificado"/>
        <w:rPr>
          <w:noProof/>
          <w:lang w:val="es-ES"/>
        </w:rPr>
      </w:pPr>
      <w:bookmarkStart w:id="98" w:name="_Toc214372069"/>
      <w:bookmarkStart w:id="99" w:name="_Toc214372227"/>
      <w:r w:rsidRPr="004871E0">
        <w:rPr>
          <w:noProof/>
          <w:lang w:val="es-ES"/>
        </w:rPr>
        <w:t>Parte Estructural</w:t>
      </w:r>
      <w:r w:rsidR="00B75C6D">
        <w:rPr>
          <w:noProof/>
          <w:lang w:val="es-ES"/>
        </w:rPr>
        <w:t xml:space="preserve"> ( Diagrama de Clases</w:t>
      </w:r>
      <w:r w:rsidR="002B2DD9">
        <w:rPr>
          <w:noProof/>
          <w:lang w:val="es-ES"/>
        </w:rPr>
        <w:t xml:space="preserve">  y Diagrama Relacional</w:t>
      </w:r>
      <w:r w:rsidR="00B75C6D">
        <w:rPr>
          <w:noProof/>
          <w:lang w:val="es-ES"/>
        </w:rPr>
        <w:t>)</w:t>
      </w:r>
      <w:bookmarkEnd w:id="98"/>
      <w:bookmarkEnd w:id="99"/>
    </w:p>
    <w:p w14:paraId="5B5DDA97" w14:textId="77777777" w:rsidR="002F4C55" w:rsidRDefault="002F4C55" w:rsidP="003E3353">
      <w:pPr>
        <w:pStyle w:val="Epgrafe"/>
        <w:rPr>
          <w:noProof/>
          <w:lang w:val="es-ES"/>
        </w:rPr>
      </w:pPr>
    </w:p>
    <w:p w14:paraId="3A97B430" w14:textId="77777777" w:rsidR="006D19FB" w:rsidRPr="004871E0" w:rsidRDefault="003A4E47" w:rsidP="003E3353">
      <w:pPr>
        <w:pStyle w:val="Epgrafe"/>
        <w:rPr>
          <w:noProof/>
          <w:lang w:val="es-ES"/>
        </w:rPr>
      </w:pPr>
      <w:r w:rsidRPr="004871E0">
        <w:rPr>
          <w:noProof/>
          <w:lang w:val="es-ES"/>
        </w:rPr>
        <w:t xml:space="preserve">Ilustración </w:t>
      </w:r>
      <w:r w:rsidR="0083516D">
        <w:rPr>
          <w:noProof/>
          <w:lang w:val="es-ES"/>
        </w:rPr>
        <w:t>3</w:t>
      </w:r>
      <w:r w:rsidRPr="004871E0">
        <w:rPr>
          <w:noProof/>
          <w:lang w:val="es-ES"/>
        </w:rPr>
        <w:t xml:space="preserve">: Diagrama de </w:t>
      </w:r>
      <w:r w:rsidR="004871E0" w:rsidRPr="004871E0">
        <w:rPr>
          <w:noProof/>
          <w:lang w:val="es-ES"/>
        </w:rPr>
        <w:t>Clases</w:t>
      </w:r>
    </w:p>
    <w:p w14:paraId="68E86D67" w14:textId="77777777" w:rsidR="004871E0" w:rsidRDefault="004871E0" w:rsidP="004871E0">
      <w:pPr>
        <w:rPr>
          <w:noProof/>
          <w:lang w:val="es-ES"/>
        </w:rPr>
      </w:pPr>
    </w:p>
    <w:p w14:paraId="32B80AEB" w14:textId="4780314F" w:rsidR="00F15FF5" w:rsidRPr="004871E0" w:rsidRDefault="00F73BBE" w:rsidP="004871E0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0E886FD0" wp14:editId="5B5CC7CF">
            <wp:extent cx="6131288" cy="3381375"/>
            <wp:effectExtent l="0" t="0" r="3175" b="0"/>
            <wp:docPr id="6556714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908" cy="33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B083" w14:textId="77777777" w:rsidR="004871E0" w:rsidRPr="00E73BD2" w:rsidRDefault="004871E0" w:rsidP="004871E0">
      <w:pPr>
        <w:pStyle w:val="Ttulo3"/>
        <w:rPr>
          <w:rFonts w:cs="Arial"/>
          <w:noProof/>
          <w:lang w:val="es-ES"/>
        </w:rPr>
      </w:pPr>
      <w:bookmarkStart w:id="100" w:name="_Toc214372070"/>
      <w:bookmarkStart w:id="101" w:name="_Toc214372228"/>
      <w:r w:rsidRPr="00E73BD2">
        <w:rPr>
          <w:rFonts w:cs="Arial"/>
          <w:noProof/>
          <w:lang w:val="es-ES"/>
        </w:rPr>
        <w:lastRenderedPageBreak/>
        <w:t>Descripción de Clases</w:t>
      </w:r>
      <w:bookmarkEnd w:id="100"/>
      <w:bookmarkEnd w:id="101"/>
    </w:p>
    <w:tbl>
      <w:tblPr>
        <w:tblpPr w:leftFromText="141" w:rightFromText="141" w:vertAnchor="text" w:horzAnchor="margin" w:tblpY="-54"/>
        <w:tblW w:w="92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4871E0" w:rsidRPr="00E73BD2" w14:paraId="745A0E7F" w14:textId="77777777" w:rsidTr="004871E0">
        <w:trPr>
          <w:trHeight w:val="595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458B74F2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E73BD2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12123C36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E73BD2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609CA45B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E73BD2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Descripción</w:t>
            </w:r>
          </w:p>
        </w:tc>
      </w:tr>
      <w:tr w:rsidR="004871E0" w:rsidRPr="00E73BD2" w14:paraId="02DA8C99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DEB1D5E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CL-001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FD2631B" w14:textId="678FC1A3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Cliente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30F958" w14:textId="16F72D1D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datos del cliente registrado en el sistema</w:t>
            </w:r>
          </w:p>
        </w:tc>
      </w:tr>
      <w:tr w:rsidR="004871E0" w:rsidRPr="00E73BD2" w14:paraId="4E2862E3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5508514" w14:textId="3A4FC56C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2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D0E0C49" w14:textId="738E4D4E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Rol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EFA29F5" w14:textId="4A7D7BA1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distintos tipos de usuario</w:t>
            </w:r>
          </w:p>
        </w:tc>
      </w:tr>
      <w:tr w:rsidR="004871E0" w:rsidRPr="00E73BD2" w14:paraId="10D193B0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6671DB" w14:textId="68390849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3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B2AE521" w14:textId="4192B6C2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Proveedor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7A50584" w14:textId="26E95F44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datos del proveedor registrado en el sistema</w:t>
            </w:r>
          </w:p>
        </w:tc>
      </w:tr>
      <w:tr w:rsidR="004871E0" w:rsidRPr="00E73BD2" w14:paraId="4BCCA6D3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1B8ECB" w14:textId="641F316F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4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341E300" w14:textId="58A2C67C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Suscripcion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AE6E5C" w14:textId="15962F22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 xml:space="preserve">Contiene los datos </w:t>
            </w:r>
          </w:p>
        </w:tc>
      </w:tr>
      <w:tr w:rsidR="004871E0" w:rsidRPr="00E73BD2" w14:paraId="159FA930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528B99C" w14:textId="0BACF5F6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5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66537B1" w14:textId="233AC729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Empresa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416469B" w14:textId="67B7FE89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datos de la empresa registrada por el proveedor registrado en el sistema</w:t>
            </w:r>
          </w:p>
        </w:tc>
      </w:tr>
      <w:tr w:rsidR="004871E0" w:rsidRPr="00E73BD2" w14:paraId="5A0128F7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92A5A19" w14:textId="00E7FE5D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6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CF4BBE" w14:textId="115BCE7E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Producto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399AFFC" w14:textId="40DB9FA7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datos del producto registrado por el proveedor registrado en el sistema</w:t>
            </w:r>
          </w:p>
        </w:tc>
      </w:tr>
      <w:tr w:rsidR="004871E0" w:rsidRPr="00E73BD2" w14:paraId="0B771ABD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98D8470" w14:textId="690F6514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7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1EAE6E" w14:textId="3A552A48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Venta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16819C" w14:textId="21842F62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datos de una venta realizada en el sistema</w:t>
            </w:r>
          </w:p>
        </w:tc>
      </w:tr>
      <w:tr w:rsidR="004871E0" w:rsidRPr="00E73BD2" w14:paraId="7DE86283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34968B3" w14:textId="002B99EC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8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428307" w14:textId="518BCD87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Usuario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CA981E1" w14:textId="47A0E1A8" w:rsidR="004871E0" w:rsidRPr="00E73BD2" w:rsidRDefault="00987A94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>
              <w:rPr>
                <w:rFonts w:cs="Arial"/>
                <w:noProof/>
                <w:color w:val="000000"/>
                <w:lang w:val="es-ES" w:eastAsia="es-ES"/>
              </w:rPr>
              <w:t>Contiene los datos del usuario</w:t>
            </w:r>
          </w:p>
        </w:tc>
      </w:tr>
      <w:tr w:rsidR="004871E0" w:rsidRPr="00E73BD2" w14:paraId="2F331902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7182A42" w14:textId="19607EDA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9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51A0AC1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31B73B7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40A16A35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6534049" w14:textId="1881093F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10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D61333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9AB6DD4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1BCDADA9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B744767" w14:textId="3BC53422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11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6E3ED39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105D06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499D9238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8BF740" w14:textId="764E0482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12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0991755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C2103D9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1D1A1BB6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CFF47E2" w14:textId="0061C29B" w:rsidR="004871E0" w:rsidRPr="00E73BD2" w:rsidRDefault="00E73BD2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CL-0</w:t>
            </w:r>
            <w:r>
              <w:rPr>
                <w:rFonts w:cs="Arial"/>
                <w:noProof/>
                <w:color w:val="000000"/>
                <w:lang w:val="es-ES" w:eastAsia="es-ES"/>
              </w:rPr>
              <w:t>13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758544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F864537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1468E692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DA5C899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C0D40E4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37F4438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457089E0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7623ACB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E7649BA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AF71F18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737A9951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9662C06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B386E5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54AD92F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158BB11F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158AFF0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262593E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20644D7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1D2F94F0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B16A18B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E401C94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C950D65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18034538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718C56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0218E38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259BF0E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38A434E7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083339C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45FBF56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3C3402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321C9990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8E4548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30499F3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292BAFE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6B141BA3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E3BFA63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E016FF9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8316C4B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6ABB2440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D75245D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200F036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90BF4CC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4A9B1615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6AABE7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F51920A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75C4A4C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  <w:tr w:rsidR="004871E0" w:rsidRPr="00E73BD2" w14:paraId="25F71776" w14:textId="77777777" w:rsidTr="004871E0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AAB009E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D4370D5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F4C8780" w14:textId="77777777" w:rsidR="004871E0" w:rsidRPr="00E73BD2" w:rsidRDefault="004871E0" w:rsidP="00B0722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</w:p>
        </w:tc>
      </w:tr>
    </w:tbl>
    <w:p w14:paraId="134BDB2B" w14:textId="77777777" w:rsidR="003A3025" w:rsidRPr="004871E0" w:rsidRDefault="003A3025" w:rsidP="003A3025">
      <w:pPr>
        <w:rPr>
          <w:noProof/>
          <w:lang w:val="es-ES"/>
        </w:rPr>
      </w:pPr>
    </w:p>
    <w:p w14:paraId="6023B72B" w14:textId="77777777" w:rsidR="006D19FB" w:rsidRPr="004871E0" w:rsidRDefault="006D19FB" w:rsidP="00935910">
      <w:pPr>
        <w:pStyle w:val="infoblue0"/>
        <w:ind w:left="0"/>
        <w:jc w:val="both"/>
        <w:rPr>
          <w:rFonts w:eastAsia="Times New Roman"/>
          <w:i w:val="0"/>
          <w:iCs w:val="0"/>
          <w:noProof/>
          <w:color w:val="auto"/>
          <w:lang w:val="es-ES"/>
        </w:rPr>
      </w:pPr>
    </w:p>
    <w:p w14:paraId="3F672067" w14:textId="016367DE" w:rsidR="007A1EC2" w:rsidRDefault="002F4C55" w:rsidP="00F90CC9">
      <w:pPr>
        <w:widowControl/>
        <w:spacing w:line="240" w:lineRule="auto"/>
        <w:rPr>
          <w:noProof/>
          <w:lang w:val="es-ES"/>
        </w:rPr>
      </w:pPr>
      <w:r>
        <w:rPr>
          <w:noProof/>
          <w:lang w:val="es-ES"/>
        </w:rPr>
        <w:br w:type="page"/>
      </w:r>
    </w:p>
    <w:p w14:paraId="7252E43C" w14:textId="77777777" w:rsidR="007A1EC2" w:rsidRDefault="007A1EC2" w:rsidP="007A1EC2">
      <w:pPr>
        <w:pStyle w:val="Epgrafe"/>
        <w:rPr>
          <w:noProof/>
          <w:lang w:val="es-ES"/>
        </w:rPr>
      </w:pPr>
      <w:r w:rsidRPr="004871E0">
        <w:rPr>
          <w:noProof/>
          <w:lang w:val="es-ES"/>
        </w:rPr>
        <w:lastRenderedPageBreak/>
        <w:t xml:space="preserve">Ilustración </w:t>
      </w:r>
      <w:r>
        <w:rPr>
          <w:noProof/>
          <w:lang w:val="es-ES"/>
        </w:rPr>
        <w:t>4</w:t>
      </w:r>
      <w:r w:rsidRPr="004871E0">
        <w:rPr>
          <w:noProof/>
          <w:lang w:val="es-ES"/>
        </w:rPr>
        <w:t xml:space="preserve">: Diagrama de </w:t>
      </w:r>
      <w:r>
        <w:rPr>
          <w:noProof/>
          <w:lang w:val="es-ES"/>
        </w:rPr>
        <w:t>Base Datos (Relacional)</w:t>
      </w:r>
    </w:p>
    <w:p w14:paraId="22945A51" w14:textId="77777777" w:rsidR="004E38B1" w:rsidRDefault="004E38B1" w:rsidP="004E38B1">
      <w:pPr>
        <w:rPr>
          <w:lang w:val="es-ES"/>
        </w:rPr>
      </w:pPr>
    </w:p>
    <w:p w14:paraId="7A1EA6F6" w14:textId="4B25793A" w:rsidR="004E38B1" w:rsidRPr="004E38B1" w:rsidRDefault="004E38B1" w:rsidP="004E38B1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7356861" wp14:editId="49E4D3B6">
            <wp:extent cx="5734050" cy="3114675"/>
            <wp:effectExtent l="0" t="0" r="0" b="9525"/>
            <wp:docPr id="5454543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C350" w14:textId="77777777" w:rsidR="007A1EC2" w:rsidRDefault="007A1EC2" w:rsidP="007A1EC2">
      <w:pPr>
        <w:rPr>
          <w:noProof/>
          <w:lang w:val="es-ES"/>
        </w:rPr>
      </w:pPr>
    </w:p>
    <w:p w14:paraId="44F3B518" w14:textId="77777777" w:rsidR="007A1EC2" w:rsidRDefault="007A1EC2" w:rsidP="007A1EC2">
      <w:pPr>
        <w:rPr>
          <w:noProof/>
          <w:lang w:val="es-ES"/>
        </w:rPr>
      </w:pPr>
    </w:p>
    <w:p w14:paraId="54773C40" w14:textId="77777777" w:rsidR="007A1EC2" w:rsidRPr="004871E0" w:rsidRDefault="007A1EC2" w:rsidP="007A1EC2">
      <w:pPr>
        <w:rPr>
          <w:noProof/>
          <w:lang w:val="es-ES"/>
        </w:rPr>
      </w:pPr>
    </w:p>
    <w:p w14:paraId="7D4F379E" w14:textId="77777777" w:rsidR="007A1EC2" w:rsidRPr="00E73BD2" w:rsidRDefault="007A1EC2" w:rsidP="007A1EC2">
      <w:pPr>
        <w:pStyle w:val="Ttulo3"/>
        <w:rPr>
          <w:rFonts w:cs="Arial"/>
          <w:noProof/>
          <w:lang w:val="es-ES"/>
        </w:rPr>
      </w:pPr>
      <w:bookmarkStart w:id="102" w:name="_Toc214372071"/>
      <w:bookmarkStart w:id="103" w:name="_Toc214372229"/>
      <w:r w:rsidRPr="00E73BD2">
        <w:rPr>
          <w:rFonts w:cs="Arial"/>
          <w:noProof/>
          <w:lang w:val="es-ES"/>
        </w:rPr>
        <w:lastRenderedPageBreak/>
        <w:t xml:space="preserve">Descripción de </w:t>
      </w:r>
      <w:r w:rsidR="00BB71A1" w:rsidRPr="00E73BD2">
        <w:rPr>
          <w:rFonts w:cs="Arial"/>
          <w:noProof/>
          <w:lang w:val="es-ES"/>
        </w:rPr>
        <w:t>Tablas</w:t>
      </w:r>
      <w:bookmarkEnd w:id="102"/>
      <w:bookmarkEnd w:id="103"/>
    </w:p>
    <w:tbl>
      <w:tblPr>
        <w:tblpPr w:leftFromText="141" w:rightFromText="141" w:vertAnchor="text" w:horzAnchor="margin" w:tblpY="-54"/>
        <w:tblW w:w="92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2"/>
        <w:gridCol w:w="3692"/>
        <w:gridCol w:w="4252"/>
      </w:tblGrid>
      <w:tr w:rsidR="007A1EC2" w:rsidRPr="00E73BD2" w14:paraId="30626F6E" w14:textId="77777777" w:rsidTr="00954565">
        <w:trPr>
          <w:trHeight w:val="595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63159677" w14:textId="77777777" w:rsidR="007A1EC2" w:rsidRPr="00E73BD2" w:rsidRDefault="007A1EC2" w:rsidP="0095456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E73BD2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Código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4E3A4CFD" w14:textId="77777777" w:rsidR="007A1EC2" w:rsidRPr="00E73BD2" w:rsidRDefault="007A1EC2" w:rsidP="0095456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E73BD2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Nombre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14:paraId="2DA8661F" w14:textId="77777777" w:rsidR="007A1EC2" w:rsidRPr="00E73BD2" w:rsidRDefault="007A1EC2" w:rsidP="0095456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noProof/>
                <w:color w:val="000080"/>
                <w:lang w:val="es-ES" w:eastAsia="es-ES"/>
              </w:rPr>
            </w:pPr>
            <w:r w:rsidRPr="00E73BD2">
              <w:rPr>
                <w:rFonts w:cs="Arial"/>
                <w:b/>
                <w:bCs/>
                <w:noProof/>
                <w:color w:val="000080"/>
                <w:lang w:val="es-ES" w:eastAsia="es-ES"/>
              </w:rPr>
              <w:t>Descripción</w:t>
            </w:r>
          </w:p>
        </w:tc>
      </w:tr>
      <w:tr w:rsidR="007A1EC2" w:rsidRPr="00E73BD2" w14:paraId="2701D0CE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B59A354" w14:textId="77777777" w:rsidR="007A1EC2" w:rsidRPr="00E73BD2" w:rsidRDefault="00BB71A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</w:t>
            </w:r>
            <w:r w:rsidR="007A1EC2" w:rsidRPr="00E73BD2">
              <w:rPr>
                <w:rFonts w:cs="Arial"/>
                <w:noProof/>
                <w:color w:val="000000"/>
                <w:lang w:val="es-ES" w:eastAsia="es-ES"/>
              </w:rPr>
              <w:t>-001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8DBBB96" w14:textId="659F835B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USUARIO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0B83CD0" w14:textId="61B0ED74" w:rsidR="007A1EC2" w:rsidRPr="00E73BD2" w:rsidRDefault="004E38B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Tabla </w:t>
            </w:r>
            <w:r w:rsidR="003A55D1" w:rsidRPr="00E73BD2">
              <w:rPr>
                <w:rFonts w:cs="Arial"/>
                <w:noProof/>
                <w:color w:val="000000"/>
                <w:lang w:val="es-ES" w:eastAsia="es-ES"/>
              </w:rPr>
              <w:t>Usuario – Almacena los datos del usuario en la base de datos</w:t>
            </w:r>
          </w:p>
        </w:tc>
      </w:tr>
      <w:tr w:rsidR="007A1EC2" w:rsidRPr="00E73BD2" w14:paraId="0769F9D7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BB42F21" w14:textId="4AE5930C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TB-002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A80B29F" w14:textId="5316C70F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CLIENTE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65148FD" w14:textId="03530DAB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Cliente – Almacena los datos del cliente en la base de datos</w:t>
            </w:r>
          </w:p>
        </w:tc>
      </w:tr>
      <w:tr w:rsidR="007A1EC2" w:rsidRPr="00E73BD2" w14:paraId="01C62FD3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7A25E1D" w14:textId="1744D302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TB-003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B012A11" w14:textId="09CF837A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PROVEEDOR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B7BC78" w14:textId="25F9AAD6" w:rsidR="007A1EC2" w:rsidRPr="00E73BD2" w:rsidRDefault="003A55D1" w:rsidP="0095456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Proveedor – Almacena los datos del proveedor en la base de datos</w:t>
            </w:r>
          </w:p>
        </w:tc>
      </w:tr>
      <w:tr w:rsidR="003A55D1" w:rsidRPr="00E73BD2" w14:paraId="174992AB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B25583E" w14:textId="61E5A1CC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TB-004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2B70AE8" w14:textId="566D817D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ROL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32A4298" w14:textId="76BB7A25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Rol – Almacena los datos de Rol del usuario en la base de datos</w:t>
            </w:r>
          </w:p>
        </w:tc>
      </w:tr>
      <w:tr w:rsidR="003A55D1" w:rsidRPr="00E73BD2" w14:paraId="2BD3957D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8C6E9A" w14:textId="73939AD2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TB-005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27C0AE6" w14:textId="28B8FCBB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CARRITO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BBAE442" w14:textId="1936D886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Carrito – Almacena los datos de Carrito del usuario en la base de datos</w:t>
            </w:r>
          </w:p>
        </w:tc>
      </w:tr>
      <w:tr w:rsidR="003A55D1" w:rsidRPr="00E73BD2" w14:paraId="07286A3A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F1AAA42" w14:textId="30B040E7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TB-006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D029B9D" w14:textId="423E63BE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PAIS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818B6C5" w14:textId="05CCE42E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Pais – Almacena los datos de Pais del usuario en la base de datos</w:t>
            </w:r>
          </w:p>
        </w:tc>
      </w:tr>
      <w:tr w:rsidR="003A55D1" w:rsidRPr="00E73BD2" w14:paraId="43002A24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47FF190" w14:textId="1E89A39D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TB-007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B62E786" w14:textId="176F95F6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REGION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58BABA" w14:textId="5B7B3962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Region – Almacena los datos de Region del Pais del usuario en la base de datos</w:t>
            </w:r>
          </w:p>
        </w:tc>
      </w:tr>
      <w:tr w:rsidR="003A55D1" w:rsidRPr="00E73BD2" w14:paraId="6C967674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85D863C" w14:textId="0CE8B948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TB-008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6F39FDD" w14:textId="275FB385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CIUDAD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B48A2B3" w14:textId="030F0E65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Ciudad – Almacena los datos de Rol del usuario en la base de datos</w:t>
            </w:r>
          </w:p>
        </w:tc>
      </w:tr>
      <w:tr w:rsidR="003A55D1" w:rsidRPr="00E73BD2" w14:paraId="34E9E806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34B40A4" w14:textId="6A9DB61B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TB-009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FBC132" w14:textId="11DB8D9F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EMPRESA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D2F9167" w14:textId="0BB2B39E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Tabla Empresa – Almacena los datos de Empresa del </w:t>
            </w:r>
            <w:r w:rsidR="006E55C1" w:rsidRPr="00E73BD2">
              <w:rPr>
                <w:rFonts w:cs="Arial"/>
                <w:noProof/>
                <w:color w:val="000000"/>
                <w:lang w:val="es-ES" w:eastAsia="es-ES"/>
              </w:rPr>
              <w:t>p</w:t>
            </w:r>
            <w:r w:rsidRPr="00E73BD2">
              <w:rPr>
                <w:rFonts w:cs="Arial"/>
                <w:noProof/>
                <w:color w:val="000000"/>
                <w:lang w:val="es-ES" w:eastAsia="es-ES"/>
              </w:rPr>
              <w:t>roveedor en la base de datos</w:t>
            </w:r>
          </w:p>
        </w:tc>
      </w:tr>
      <w:tr w:rsidR="003A55D1" w:rsidRPr="00E73BD2" w14:paraId="234B1079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0C76EC39" w14:textId="54DD6400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TB-010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9510978" w14:textId="00F4B6C2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SUSCRIPCION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4E5145D" w14:textId="42BD07F6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Tabla </w:t>
            </w:r>
            <w:r w:rsidR="006E55C1" w:rsidRPr="00E73BD2">
              <w:rPr>
                <w:rFonts w:cs="Arial"/>
                <w:noProof/>
                <w:color w:val="000000"/>
                <w:lang w:val="es-ES" w:eastAsia="es-ES"/>
              </w:rPr>
              <w:t>Suscripcion</w:t>
            </w: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 – Almacena los datos de </w:t>
            </w:r>
            <w:r w:rsidR="006E55C1" w:rsidRPr="00E73BD2">
              <w:rPr>
                <w:rFonts w:cs="Arial"/>
                <w:noProof/>
                <w:color w:val="000000"/>
                <w:lang w:val="es-ES" w:eastAsia="es-ES"/>
              </w:rPr>
              <w:t>Suscripcion</w:t>
            </w: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 del </w:t>
            </w:r>
            <w:r w:rsidR="006E55C1" w:rsidRPr="00E73BD2">
              <w:rPr>
                <w:rFonts w:cs="Arial"/>
                <w:noProof/>
                <w:color w:val="000000"/>
                <w:lang w:val="es-ES" w:eastAsia="es-ES"/>
              </w:rPr>
              <w:t>proveedor</w:t>
            </w: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 en la base de datos</w:t>
            </w:r>
          </w:p>
        </w:tc>
      </w:tr>
      <w:tr w:rsidR="003A55D1" w:rsidRPr="00E73BD2" w14:paraId="22F5C659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C3BFE3" w14:textId="7B22864E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TB-011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DA51759" w14:textId="203ECA05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VENTA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17D676E" w14:textId="28B10E48" w:rsidR="003A55D1" w:rsidRPr="00E73BD2" w:rsidRDefault="003A55D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Tabla </w:t>
            </w:r>
            <w:r w:rsidR="006E55C1" w:rsidRPr="00E73BD2">
              <w:rPr>
                <w:rFonts w:cs="Arial"/>
                <w:noProof/>
                <w:color w:val="000000"/>
                <w:lang w:val="es-ES" w:eastAsia="es-ES"/>
              </w:rPr>
              <w:t>Venta</w:t>
            </w: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 – Almacena los datos de</w:t>
            </w:r>
            <w:r w:rsidR="006E55C1" w:rsidRPr="00E73BD2">
              <w:rPr>
                <w:rFonts w:cs="Arial"/>
                <w:noProof/>
                <w:color w:val="000000"/>
                <w:lang w:val="es-ES" w:eastAsia="es-ES"/>
              </w:rPr>
              <w:t xml:space="preserve"> Venta</w:t>
            </w:r>
            <w:r w:rsidRPr="00E73BD2">
              <w:rPr>
                <w:rFonts w:cs="Arial"/>
                <w:noProof/>
                <w:color w:val="000000"/>
                <w:lang w:val="es-ES" w:eastAsia="es-ES"/>
              </w:rPr>
              <w:t xml:space="preserve"> en la base de datos</w:t>
            </w:r>
          </w:p>
        </w:tc>
      </w:tr>
      <w:tr w:rsidR="003A55D1" w:rsidRPr="00E73BD2" w14:paraId="2E277285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9C70093" w14:textId="5CC8F980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TB-012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26DE2BD" w14:textId="2334D7AE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FECHA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CA0569B" w14:textId="646A5D6F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Fecha – Almacena los datos de Fecha en la base de datos</w:t>
            </w:r>
          </w:p>
        </w:tc>
      </w:tr>
      <w:tr w:rsidR="003A55D1" w:rsidRPr="00E73BD2" w14:paraId="3AF36955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A6115AF" w14:textId="3BB7B44C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TB-013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989AB59" w14:textId="0CDFC527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LOG_VENTA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17F47D3" w14:textId="32FB58C8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Log_Venta – Almacena los datos de Historial (Log_Venta) de Venta en la base de datos</w:t>
            </w:r>
          </w:p>
        </w:tc>
      </w:tr>
      <w:tr w:rsidR="003A55D1" w:rsidRPr="00E73BD2" w14:paraId="331EF3E9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71CA923" w14:textId="5BE0E186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TB-014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917397" w14:textId="2749B194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PRODUCTO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40C3376" w14:textId="3098A4A3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Producto – Almacena los datos de Venta en la base de datos</w:t>
            </w:r>
          </w:p>
        </w:tc>
      </w:tr>
      <w:tr w:rsidR="003A55D1" w:rsidRPr="00E73BD2" w14:paraId="0A09D693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57FF468" w14:textId="6568D8D6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TB-015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58D00D8D" w14:textId="7158253F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PRODUCTO_VENTA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0A4B6E9" w14:textId="080D3B2D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Producto_Venta – Almacena los datos de Producto de las Ventas en la base de datos</w:t>
            </w:r>
          </w:p>
        </w:tc>
      </w:tr>
      <w:tr w:rsidR="003A55D1" w:rsidRPr="00E73BD2" w14:paraId="5C205656" w14:textId="77777777" w:rsidTr="0095456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6797548" w14:textId="55D7E903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TB-016</w:t>
            </w:r>
          </w:p>
        </w:tc>
        <w:tc>
          <w:tcPr>
            <w:tcW w:w="3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C95279E" w14:textId="208B6207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PRODUCTO_CARRITO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11DB7C9" w14:textId="0726B008" w:rsidR="003A55D1" w:rsidRPr="00E73BD2" w:rsidRDefault="006E55C1" w:rsidP="003A55D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noProof/>
                <w:color w:val="000000"/>
                <w:lang w:val="es-ES" w:eastAsia="es-ES"/>
              </w:rPr>
            </w:pPr>
            <w:r w:rsidRPr="00E73BD2">
              <w:rPr>
                <w:rFonts w:cs="Arial"/>
                <w:noProof/>
                <w:color w:val="000000"/>
                <w:lang w:val="es-ES" w:eastAsia="es-ES"/>
              </w:rPr>
              <w:t>Tabla Producto_Carrito – Almacena los datos de Producto en el carrito en la base de datos</w:t>
            </w:r>
          </w:p>
        </w:tc>
      </w:tr>
    </w:tbl>
    <w:p w14:paraId="083FC238" w14:textId="77777777" w:rsidR="007A1EC2" w:rsidRPr="004871E0" w:rsidRDefault="007A1EC2" w:rsidP="007A1EC2">
      <w:pPr>
        <w:rPr>
          <w:noProof/>
          <w:lang w:val="es-ES"/>
        </w:rPr>
      </w:pPr>
    </w:p>
    <w:p w14:paraId="110AA18F" w14:textId="77777777" w:rsidR="007A1EC2" w:rsidRPr="004871E0" w:rsidRDefault="007A1EC2" w:rsidP="007A1EC2">
      <w:pPr>
        <w:pStyle w:val="infoblue0"/>
        <w:ind w:left="0"/>
        <w:jc w:val="both"/>
        <w:rPr>
          <w:rFonts w:eastAsia="Times New Roman"/>
          <w:i w:val="0"/>
          <w:iCs w:val="0"/>
          <w:noProof/>
          <w:color w:val="auto"/>
          <w:lang w:val="es-ES"/>
        </w:rPr>
      </w:pPr>
    </w:p>
    <w:p w14:paraId="5FE49BCD" w14:textId="77777777" w:rsidR="006E3DB4" w:rsidRDefault="006E3DB4">
      <w:pPr>
        <w:widowControl/>
        <w:spacing w:line="240" w:lineRule="auto"/>
        <w:rPr>
          <w:b/>
          <w:bCs/>
          <w:noProof/>
          <w:color w:val="000080"/>
          <w:sz w:val="24"/>
          <w:lang w:val="es-ES"/>
        </w:rPr>
      </w:pPr>
      <w:r>
        <w:rPr>
          <w:noProof/>
          <w:lang w:val="es-ES"/>
        </w:rPr>
        <w:br w:type="page"/>
      </w:r>
    </w:p>
    <w:p w14:paraId="6039F1CB" w14:textId="77777777" w:rsidR="006E6A93" w:rsidRPr="004871E0" w:rsidRDefault="00982642" w:rsidP="00A93783">
      <w:pPr>
        <w:pStyle w:val="EstiloTtulo2VerdanaJustificado"/>
        <w:rPr>
          <w:noProof/>
          <w:lang w:val="es-ES"/>
        </w:rPr>
      </w:pPr>
      <w:bookmarkStart w:id="104" w:name="_Toc214372072"/>
      <w:bookmarkStart w:id="105" w:name="_Toc214372230"/>
      <w:r w:rsidRPr="004871E0">
        <w:rPr>
          <w:noProof/>
          <w:lang w:val="es-ES"/>
        </w:rPr>
        <w:lastRenderedPageBreak/>
        <w:t>Parte Dinámica</w:t>
      </w:r>
      <w:r w:rsidR="00347DD6">
        <w:rPr>
          <w:noProof/>
          <w:lang w:val="es-ES"/>
        </w:rPr>
        <w:t xml:space="preserve"> (Diagrama de Secuencias)</w:t>
      </w:r>
      <w:bookmarkEnd w:id="104"/>
      <w:bookmarkEnd w:id="105"/>
    </w:p>
    <w:p w14:paraId="29FDEF49" w14:textId="1F6373BA" w:rsidR="008D0972" w:rsidRPr="004871E0" w:rsidRDefault="002C5222" w:rsidP="008D0972">
      <w:pPr>
        <w:rPr>
          <w:noProof/>
          <w:lang w:val="es-ES"/>
        </w:rPr>
      </w:pPr>
      <w:r>
        <w:rPr>
          <w:noProof/>
          <w:lang w:val="es-ES"/>
        </w:rPr>
        <w:t xml:space="preserve">5.2.1 </w:t>
      </w:r>
      <w:r w:rsidR="004E38B1">
        <w:rPr>
          <w:noProof/>
          <w:lang w:val="es-ES"/>
        </w:rPr>
        <w:t>Usuarios (Registrarse o Iniciar Sesion y Cerrar Sesion)</w:t>
      </w:r>
    </w:p>
    <w:p w14:paraId="0DD184A3" w14:textId="77777777" w:rsidR="005D11FF" w:rsidRPr="004871E0" w:rsidRDefault="005D11FF" w:rsidP="005D11FF">
      <w:pPr>
        <w:keepNext/>
        <w:rPr>
          <w:noProof/>
          <w:lang w:val="es-ES"/>
        </w:rPr>
      </w:pPr>
    </w:p>
    <w:p w14:paraId="2CF02B31" w14:textId="5C46F94E" w:rsidR="00F46B7A" w:rsidRDefault="002C5222" w:rsidP="008D0972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5551A830" wp14:editId="272ECFC1">
            <wp:extent cx="6076144" cy="3623481"/>
            <wp:effectExtent l="0" t="0" r="1270" b="0"/>
            <wp:docPr id="12864583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85" cy="365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B3CC" w14:textId="77777777" w:rsidR="00F46B7A" w:rsidRDefault="00F46B7A" w:rsidP="008D0972">
      <w:pPr>
        <w:rPr>
          <w:noProof/>
          <w:lang w:val="es-ES"/>
        </w:rPr>
      </w:pPr>
    </w:p>
    <w:p w14:paraId="26F50B5F" w14:textId="77777777" w:rsidR="004E38B1" w:rsidRDefault="004E38B1" w:rsidP="004E38B1">
      <w:pPr>
        <w:rPr>
          <w:noProof/>
          <w:lang w:val="es-ES"/>
        </w:rPr>
      </w:pPr>
    </w:p>
    <w:p w14:paraId="2D9D30A9" w14:textId="77777777" w:rsidR="004E38B1" w:rsidRDefault="004E38B1" w:rsidP="004E38B1">
      <w:pPr>
        <w:rPr>
          <w:noProof/>
          <w:lang w:val="es-ES"/>
        </w:rPr>
      </w:pPr>
    </w:p>
    <w:p w14:paraId="4FD8D454" w14:textId="77777777" w:rsidR="004E38B1" w:rsidRDefault="004E38B1" w:rsidP="004E38B1">
      <w:pPr>
        <w:rPr>
          <w:noProof/>
          <w:lang w:val="es-ES"/>
        </w:rPr>
      </w:pPr>
    </w:p>
    <w:p w14:paraId="2EE54B44" w14:textId="77777777" w:rsidR="004E38B1" w:rsidRDefault="004E38B1" w:rsidP="004E38B1">
      <w:pPr>
        <w:rPr>
          <w:noProof/>
          <w:lang w:val="es-ES"/>
        </w:rPr>
      </w:pPr>
    </w:p>
    <w:p w14:paraId="6A46EEFD" w14:textId="77777777" w:rsidR="004E38B1" w:rsidRDefault="004E38B1" w:rsidP="004E38B1">
      <w:pPr>
        <w:rPr>
          <w:noProof/>
          <w:lang w:val="es-ES"/>
        </w:rPr>
      </w:pPr>
    </w:p>
    <w:p w14:paraId="6B3A7B25" w14:textId="77777777" w:rsidR="004E38B1" w:rsidRDefault="004E38B1" w:rsidP="004E38B1">
      <w:pPr>
        <w:rPr>
          <w:noProof/>
          <w:lang w:val="es-ES"/>
        </w:rPr>
      </w:pPr>
    </w:p>
    <w:p w14:paraId="5496B9C1" w14:textId="77777777" w:rsidR="004E38B1" w:rsidRDefault="004E38B1" w:rsidP="004E38B1">
      <w:pPr>
        <w:rPr>
          <w:noProof/>
          <w:lang w:val="es-ES"/>
        </w:rPr>
      </w:pPr>
    </w:p>
    <w:p w14:paraId="64A7D2E3" w14:textId="77777777" w:rsidR="004E38B1" w:rsidRDefault="004E38B1" w:rsidP="004E38B1">
      <w:pPr>
        <w:rPr>
          <w:noProof/>
          <w:lang w:val="es-ES"/>
        </w:rPr>
      </w:pPr>
    </w:p>
    <w:p w14:paraId="10843499" w14:textId="77777777" w:rsidR="004E38B1" w:rsidRDefault="004E38B1" w:rsidP="004E38B1">
      <w:pPr>
        <w:rPr>
          <w:noProof/>
          <w:lang w:val="es-ES"/>
        </w:rPr>
      </w:pPr>
    </w:p>
    <w:p w14:paraId="22AC58DE" w14:textId="77777777" w:rsidR="004E38B1" w:rsidRDefault="004E38B1" w:rsidP="004E38B1">
      <w:pPr>
        <w:rPr>
          <w:noProof/>
          <w:lang w:val="es-ES"/>
        </w:rPr>
      </w:pPr>
    </w:p>
    <w:p w14:paraId="70027D93" w14:textId="77777777" w:rsidR="004E38B1" w:rsidRDefault="004E38B1" w:rsidP="004E38B1">
      <w:pPr>
        <w:rPr>
          <w:noProof/>
          <w:lang w:val="es-ES"/>
        </w:rPr>
      </w:pPr>
    </w:p>
    <w:p w14:paraId="31678732" w14:textId="77777777" w:rsidR="004E38B1" w:rsidRDefault="004E38B1" w:rsidP="004E38B1">
      <w:pPr>
        <w:rPr>
          <w:noProof/>
          <w:lang w:val="es-ES"/>
        </w:rPr>
      </w:pPr>
    </w:p>
    <w:p w14:paraId="692A06E3" w14:textId="77777777" w:rsidR="004E38B1" w:rsidRDefault="004E38B1" w:rsidP="004E38B1">
      <w:pPr>
        <w:rPr>
          <w:noProof/>
          <w:lang w:val="es-ES"/>
        </w:rPr>
      </w:pPr>
    </w:p>
    <w:p w14:paraId="03C78F45" w14:textId="77777777" w:rsidR="004E38B1" w:rsidRDefault="004E38B1" w:rsidP="004E38B1">
      <w:pPr>
        <w:rPr>
          <w:noProof/>
          <w:lang w:val="es-ES"/>
        </w:rPr>
      </w:pPr>
    </w:p>
    <w:p w14:paraId="59C3203D" w14:textId="77777777" w:rsidR="004E38B1" w:rsidRDefault="004E38B1" w:rsidP="004E38B1">
      <w:pPr>
        <w:rPr>
          <w:noProof/>
          <w:lang w:val="es-ES"/>
        </w:rPr>
      </w:pPr>
    </w:p>
    <w:p w14:paraId="1F896C8D" w14:textId="77777777" w:rsidR="004E38B1" w:rsidRDefault="004E38B1" w:rsidP="004E38B1">
      <w:pPr>
        <w:rPr>
          <w:noProof/>
          <w:lang w:val="es-ES"/>
        </w:rPr>
      </w:pPr>
    </w:p>
    <w:p w14:paraId="4BDB430A" w14:textId="77777777" w:rsidR="004E38B1" w:rsidRDefault="004E38B1" w:rsidP="004E38B1">
      <w:pPr>
        <w:rPr>
          <w:noProof/>
          <w:lang w:val="es-ES"/>
        </w:rPr>
      </w:pPr>
    </w:p>
    <w:p w14:paraId="7BAE74B2" w14:textId="77777777" w:rsidR="004E38B1" w:rsidRDefault="004E38B1" w:rsidP="004E38B1">
      <w:pPr>
        <w:rPr>
          <w:noProof/>
          <w:lang w:val="es-ES"/>
        </w:rPr>
      </w:pPr>
    </w:p>
    <w:p w14:paraId="50B3DB46" w14:textId="77777777" w:rsidR="004E38B1" w:rsidRDefault="004E38B1" w:rsidP="004E38B1">
      <w:pPr>
        <w:rPr>
          <w:noProof/>
          <w:lang w:val="es-ES"/>
        </w:rPr>
      </w:pPr>
    </w:p>
    <w:p w14:paraId="73FFFB22" w14:textId="77777777" w:rsidR="004E38B1" w:rsidRDefault="004E38B1" w:rsidP="004E38B1">
      <w:pPr>
        <w:rPr>
          <w:noProof/>
          <w:lang w:val="es-ES"/>
        </w:rPr>
      </w:pPr>
    </w:p>
    <w:p w14:paraId="737EFC20" w14:textId="77777777" w:rsidR="004E38B1" w:rsidRDefault="004E38B1" w:rsidP="004E38B1">
      <w:pPr>
        <w:rPr>
          <w:noProof/>
          <w:lang w:val="es-ES"/>
        </w:rPr>
      </w:pPr>
    </w:p>
    <w:p w14:paraId="0726561C" w14:textId="77777777" w:rsidR="004E38B1" w:rsidRDefault="004E38B1" w:rsidP="004E38B1">
      <w:pPr>
        <w:rPr>
          <w:noProof/>
          <w:lang w:val="es-ES"/>
        </w:rPr>
      </w:pPr>
    </w:p>
    <w:p w14:paraId="06460FD6" w14:textId="77777777" w:rsidR="004E38B1" w:rsidRDefault="004E38B1" w:rsidP="004E38B1">
      <w:pPr>
        <w:rPr>
          <w:noProof/>
          <w:lang w:val="es-ES"/>
        </w:rPr>
      </w:pPr>
    </w:p>
    <w:p w14:paraId="74D70318" w14:textId="77777777" w:rsidR="004E38B1" w:rsidRDefault="004E38B1" w:rsidP="004E38B1">
      <w:pPr>
        <w:rPr>
          <w:noProof/>
          <w:lang w:val="es-ES"/>
        </w:rPr>
      </w:pPr>
    </w:p>
    <w:p w14:paraId="1AED03CC" w14:textId="77777777" w:rsidR="004E38B1" w:rsidRDefault="004E38B1" w:rsidP="004E38B1">
      <w:pPr>
        <w:rPr>
          <w:noProof/>
          <w:lang w:val="es-ES"/>
        </w:rPr>
      </w:pPr>
    </w:p>
    <w:p w14:paraId="67FC64DA" w14:textId="72E3B87A" w:rsidR="004E38B1" w:rsidRDefault="004E38B1" w:rsidP="004E38B1">
      <w:pPr>
        <w:rPr>
          <w:noProof/>
          <w:lang w:val="es-ES"/>
        </w:rPr>
      </w:pPr>
      <w:r>
        <w:rPr>
          <w:noProof/>
          <w:lang w:val="es-ES"/>
        </w:rPr>
        <w:lastRenderedPageBreak/>
        <w:t>5.2.2 Mantenedor Usuarios</w:t>
      </w:r>
    </w:p>
    <w:p w14:paraId="3253037A" w14:textId="77777777" w:rsidR="004E38B1" w:rsidRPr="004E38B1" w:rsidRDefault="004E38B1" w:rsidP="004E38B1">
      <w:pPr>
        <w:rPr>
          <w:lang w:val="es-ES"/>
        </w:rPr>
      </w:pPr>
    </w:p>
    <w:p w14:paraId="34A2EBCF" w14:textId="5856586E" w:rsidR="004E38B1" w:rsidRPr="004871E0" w:rsidRDefault="004E38B1" w:rsidP="004E38B1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6ECFBB28" wp14:editId="22E430BF">
            <wp:extent cx="4920018" cy="7143101"/>
            <wp:effectExtent l="0" t="0" r="0" b="1270"/>
            <wp:docPr id="7740319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231" cy="715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470B" w14:textId="77777777" w:rsidR="00F46B7A" w:rsidRDefault="00F46B7A" w:rsidP="008D0972">
      <w:pPr>
        <w:rPr>
          <w:noProof/>
          <w:lang w:val="es-ES"/>
        </w:rPr>
      </w:pPr>
    </w:p>
    <w:p w14:paraId="5A1531BC" w14:textId="77777777" w:rsidR="00F46B7A" w:rsidRPr="004871E0" w:rsidRDefault="00F46B7A" w:rsidP="008D0972">
      <w:pPr>
        <w:rPr>
          <w:noProof/>
          <w:lang w:val="es-ES"/>
        </w:rPr>
      </w:pPr>
    </w:p>
    <w:p w14:paraId="7A21D0BC" w14:textId="77777777" w:rsidR="002435B7" w:rsidRDefault="001620B7" w:rsidP="00113D08">
      <w:pPr>
        <w:rPr>
          <w:noProof/>
          <w:lang w:val="es-ES"/>
        </w:rPr>
      </w:pPr>
      <w:r w:rsidRPr="004871E0">
        <w:rPr>
          <w:noProof/>
          <w:lang w:val="es-ES"/>
        </w:rPr>
        <w:br w:type="page"/>
      </w:r>
    </w:p>
    <w:p w14:paraId="65D8A362" w14:textId="23854E1F" w:rsidR="004E38B1" w:rsidRDefault="004E38B1" w:rsidP="004E38B1">
      <w:pPr>
        <w:rPr>
          <w:noProof/>
          <w:lang w:val="es-ES"/>
        </w:rPr>
      </w:pPr>
      <w:r>
        <w:rPr>
          <w:noProof/>
          <w:lang w:val="es-ES"/>
        </w:rPr>
        <w:lastRenderedPageBreak/>
        <w:t xml:space="preserve">5.2.3 Mantenedor </w:t>
      </w:r>
      <w:r w:rsidR="00147811">
        <w:rPr>
          <w:noProof/>
          <w:lang w:val="es-ES"/>
        </w:rPr>
        <w:t>Productos</w:t>
      </w:r>
    </w:p>
    <w:p w14:paraId="76FF28F0" w14:textId="77777777" w:rsidR="004E38B1" w:rsidRPr="004E38B1" w:rsidRDefault="004E38B1" w:rsidP="004E38B1">
      <w:pPr>
        <w:rPr>
          <w:lang w:val="es-ES"/>
        </w:rPr>
      </w:pPr>
    </w:p>
    <w:p w14:paraId="68F4E231" w14:textId="12000366" w:rsidR="004E38B1" w:rsidRDefault="004E38B1" w:rsidP="00113D0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3C636B2E" wp14:editId="5B2F2C80">
            <wp:extent cx="5339365" cy="7751928"/>
            <wp:effectExtent l="0" t="0" r="0" b="1905"/>
            <wp:docPr id="13986578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71" cy="775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77C3" w14:textId="77777777" w:rsidR="004E38B1" w:rsidRDefault="004E38B1" w:rsidP="00113D08">
      <w:pPr>
        <w:rPr>
          <w:noProof/>
          <w:lang w:val="es-ES"/>
        </w:rPr>
      </w:pPr>
    </w:p>
    <w:p w14:paraId="65E0D2AC" w14:textId="06D5652B" w:rsidR="00147811" w:rsidRDefault="00147811" w:rsidP="00147811">
      <w:pPr>
        <w:rPr>
          <w:noProof/>
          <w:lang w:val="es-ES"/>
        </w:rPr>
      </w:pPr>
      <w:r>
        <w:rPr>
          <w:noProof/>
          <w:lang w:val="es-ES"/>
        </w:rPr>
        <w:lastRenderedPageBreak/>
        <w:t>5.2.4 Cliente</w:t>
      </w:r>
    </w:p>
    <w:p w14:paraId="397202C3" w14:textId="77777777" w:rsidR="00147811" w:rsidRDefault="00147811" w:rsidP="00113D08">
      <w:pPr>
        <w:rPr>
          <w:noProof/>
          <w:lang w:val="es-ES"/>
        </w:rPr>
      </w:pPr>
    </w:p>
    <w:p w14:paraId="3F50E4F1" w14:textId="0F8AD7D5" w:rsidR="00147811" w:rsidRDefault="00147811" w:rsidP="00113D0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69A7B3EB" wp14:editId="7FD82A85">
            <wp:extent cx="5725160" cy="3248025"/>
            <wp:effectExtent l="0" t="0" r="8890" b="9525"/>
            <wp:docPr id="16827661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6498" w14:textId="77777777" w:rsidR="00147811" w:rsidRDefault="00147811" w:rsidP="00113D08">
      <w:pPr>
        <w:rPr>
          <w:noProof/>
          <w:lang w:val="es-ES"/>
        </w:rPr>
      </w:pPr>
    </w:p>
    <w:p w14:paraId="0B61A7A3" w14:textId="77777777" w:rsidR="00147811" w:rsidRDefault="00147811" w:rsidP="00113D08">
      <w:pPr>
        <w:rPr>
          <w:noProof/>
          <w:lang w:val="es-ES"/>
        </w:rPr>
      </w:pPr>
    </w:p>
    <w:p w14:paraId="1B3E63C5" w14:textId="77777777" w:rsidR="00147811" w:rsidRDefault="00147811" w:rsidP="00113D08">
      <w:pPr>
        <w:rPr>
          <w:noProof/>
          <w:lang w:val="es-ES"/>
        </w:rPr>
      </w:pPr>
    </w:p>
    <w:p w14:paraId="046E47AD" w14:textId="49459745" w:rsidR="00147811" w:rsidRDefault="00147811" w:rsidP="00147811">
      <w:pPr>
        <w:rPr>
          <w:noProof/>
          <w:lang w:val="es-ES"/>
        </w:rPr>
      </w:pPr>
      <w:r>
        <w:rPr>
          <w:noProof/>
          <w:lang w:val="es-ES"/>
        </w:rPr>
        <w:t>5.2.5 Invitado</w:t>
      </w:r>
    </w:p>
    <w:p w14:paraId="43ADF93C" w14:textId="77777777" w:rsidR="00147811" w:rsidRDefault="00147811" w:rsidP="00113D08">
      <w:pPr>
        <w:rPr>
          <w:noProof/>
          <w:lang w:val="es-ES"/>
        </w:rPr>
      </w:pPr>
    </w:p>
    <w:p w14:paraId="0D1547C0" w14:textId="77777777" w:rsidR="00147811" w:rsidRDefault="00147811" w:rsidP="00113D08">
      <w:pPr>
        <w:rPr>
          <w:noProof/>
          <w:lang w:val="es-ES"/>
        </w:rPr>
      </w:pPr>
    </w:p>
    <w:p w14:paraId="339EEF68" w14:textId="2671E8F8" w:rsidR="00147811" w:rsidRDefault="00147811" w:rsidP="00113D0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5212F687" wp14:editId="0463B30A">
            <wp:extent cx="5725160" cy="3248025"/>
            <wp:effectExtent l="0" t="0" r="8890" b="9525"/>
            <wp:docPr id="2253894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8DE5" w14:textId="77777777" w:rsidR="00147811" w:rsidRDefault="00147811" w:rsidP="00113D08">
      <w:pPr>
        <w:rPr>
          <w:noProof/>
          <w:lang w:val="es-ES"/>
        </w:rPr>
      </w:pPr>
    </w:p>
    <w:p w14:paraId="55CEF534" w14:textId="77777777" w:rsidR="00147811" w:rsidRDefault="00147811" w:rsidP="00113D08">
      <w:pPr>
        <w:rPr>
          <w:noProof/>
          <w:lang w:val="es-ES"/>
        </w:rPr>
      </w:pPr>
    </w:p>
    <w:p w14:paraId="7780F66E" w14:textId="77777777" w:rsidR="00147811" w:rsidRDefault="00147811" w:rsidP="00113D08">
      <w:pPr>
        <w:rPr>
          <w:noProof/>
          <w:lang w:val="es-ES"/>
        </w:rPr>
      </w:pPr>
    </w:p>
    <w:p w14:paraId="6FC15D65" w14:textId="48C6F366" w:rsidR="00147811" w:rsidRDefault="00147811" w:rsidP="00147811">
      <w:pPr>
        <w:rPr>
          <w:noProof/>
          <w:lang w:val="es-ES"/>
        </w:rPr>
      </w:pPr>
      <w:r>
        <w:rPr>
          <w:noProof/>
          <w:lang w:val="es-ES"/>
        </w:rPr>
        <w:lastRenderedPageBreak/>
        <w:t>5.2.6 Suscripción</w:t>
      </w:r>
    </w:p>
    <w:p w14:paraId="074DA239" w14:textId="77777777" w:rsidR="00147811" w:rsidRDefault="00147811" w:rsidP="00113D08">
      <w:pPr>
        <w:rPr>
          <w:noProof/>
          <w:lang w:val="es-ES"/>
        </w:rPr>
      </w:pPr>
    </w:p>
    <w:p w14:paraId="01D8A868" w14:textId="77777777" w:rsidR="00147811" w:rsidRDefault="00147811" w:rsidP="00113D08">
      <w:pPr>
        <w:rPr>
          <w:noProof/>
          <w:lang w:val="es-ES"/>
        </w:rPr>
      </w:pPr>
    </w:p>
    <w:p w14:paraId="66F9A70F" w14:textId="5E02DEFA" w:rsidR="00147811" w:rsidRDefault="00147811" w:rsidP="00113D0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29290765" wp14:editId="4B57DA6F">
            <wp:extent cx="5739130" cy="1583055"/>
            <wp:effectExtent l="0" t="0" r="0" b="0"/>
            <wp:docPr id="208851474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CF4B" w14:textId="77777777" w:rsidR="00147811" w:rsidRDefault="00147811" w:rsidP="00113D08">
      <w:pPr>
        <w:rPr>
          <w:noProof/>
          <w:lang w:val="es-ES"/>
        </w:rPr>
      </w:pPr>
    </w:p>
    <w:p w14:paraId="21FB9FB5" w14:textId="77777777" w:rsidR="00147811" w:rsidRDefault="00147811" w:rsidP="00113D08">
      <w:pPr>
        <w:rPr>
          <w:noProof/>
          <w:lang w:val="es-ES"/>
        </w:rPr>
      </w:pPr>
    </w:p>
    <w:p w14:paraId="40FC2858" w14:textId="029744DE" w:rsidR="00147811" w:rsidRDefault="00147811" w:rsidP="00147811">
      <w:pPr>
        <w:rPr>
          <w:noProof/>
          <w:lang w:val="es-ES"/>
        </w:rPr>
      </w:pPr>
      <w:r>
        <w:rPr>
          <w:noProof/>
          <w:lang w:val="es-ES"/>
        </w:rPr>
        <w:t>5.2.7 Proveedor</w:t>
      </w:r>
    </w:p>
    <w:p w14:paraId="5475A9B3" w14:textId="77777777" w:rsidR="00147811" w:rsidRDefault="00147811" w:rsidP="00113D08">
      <w:pPr>
        <w:rPr>
          <w:noProof/>
          <w:lang w:val="es-ES"/>
        </w:rPr>
      </w:pPr>
    </w:p>
    <w:p w14:paraId="542365E5" w14:textId="6D159103" w:rsidR="00147811" w:rsidRDefault="00147811" w:rsidP="00113D0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7C45114B" wp14:editId="2B648BE7">
            <wp:extent cx="5725160" cy="5568315"/>
            <wp:effectExtent l="0" t="0" r="8890" b="0"/>
            <wp:docPr id="186679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08B9" w14:textId="2994DA38" w:rsidR="00147811" w:rsidRDefault="00147811" w:rsidP="00147811">
      <w:pPr>
        <w:rPr>
          <w:noProof/>
          <w:lang w:val="es-ES"/>
        </w:rPr>
      </w:pPr>
      <w:r>
        <w:rPr>
          <w:noProof/>
          <w:lang w:val="es-ES"/>
        </w:rPr>
        <w:lastRenderedPageBreak/>
        <w:t>5.2.8 Sistema de Pago</w:t>
      </w:r>
    </w:p>
    <w:p w14:paraId="505668BE" w14:textId="77777777" w:rsidR="00147811" w:rsidRDefault="00147811" w:rsidP="00113D08">
      <w:pPr>
        <w:rPr>
          <w:noProof/>
          <w:lang w:val="es-ES"/>
        </w:rPr>
      </w:pPr>
    </w:p>
    <w:p w14:paraId="12ABBA12" w14:textId="77777777" w:rsidR="00147811" w:rsidRDefault="00147811" w:rsidP="00113D08">
      <w:pPr>
        <w:rPr>
          <w:noProof/>
          <w:lang w:val="es-ES"/>
        </w:rPr>
      </w:pPr>
    </w:p>
    <w:p w14:paraId="37137D24" w14:textId="189CEFB2" w:rsidR="00147811" w:rsidRDefault="00147811" w:rsidP="00113D0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7B0E5047" wp14:editId="15A30E34">
            <wp:extent cx="5732145" cy="1555750"/>
            <wp:effectExtent l="0" t="0" r="1905" b="6350"/>
            <wp:docPr id="178019930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846B" w14:textId="77777777" w:rsidR="00147811" w:rsidRDefault="00147811" w:rsidP="00113D08">
      <w:pPr>
        <w:rPr>
          <w:noProof/>
          <w:lang w:val="es-ES"/>
        </w:rPr>
      </w:pPr>
    </w:p>
    <w:p w14:paraId="33193C63" w14:textId="77777777" w:rsidR="00147811" w:rsidRDefault="00147811" w:rsidP="00113D08">
      <w:pPr>
        <w:rPr>
          <w:noProof/>
          <w:lang w:val="es-ES"/>
        </w:rPr>
      </w:pPr>
    </w:p>
    <w:p w14:paraId="470A8CB0" w14:textId="77777777" w:rsidR="00147811" w:rsidRDefault="00147811" w:rsidP="00113D08">
      <w:pPr>
        <w:rPr>
          <w:noProof/>
          <w:lang w:val="es-ES"/>
        </w:rPr>
      </w:pPr>
    </w:p>
    <w:p w14:paraId="5283C26F" w14:textId="77777777" w:rsidR="00147811" w:rsidRDefault="00147811" w:rsidP="00113D08">
      <w:pPr>
        <w:rPr>
          <w:noProof/>
          <w:lang w:val="es-ES"/>
        </w:rPr>
      </w:pPr>
    </w:p>
    <w:p w14:paraId="51E60EB3" w14:textId="77777777" w:rsidR="00147811" w:rsidRDefault="00147811" w:rsidP="00113D08">
      <w:pPr>
        <w:rPr>
          <w:noProof/>
          <w:lang w:val="es-ES"/>
        </w:rPr>
      </w:pPr>
    </w:p>
    <w:p w14:paraId="71EB894A" w14:textId="77777777" w:rsidR="00147811" w:rsidRDefault="00147811" w:rsidP="00113D08">
      <w:pPr>
        <w:rPr>
          <w:noProof/>
          <w:lang w:val="es-ES"/>
        </w:rPr>
      </w:pPr>
    </w:p>
    <w:p w14:paraId="511B88C5" w14:textId="77777777" w:rsidR="00147811" w:rsidRDefault="00147811" w:rsidP="00113D08">
      <w:pPr>
        <w:rPr>
          <w:noProof/>
          <w:lang w:val="es-ES"/>
        </w:rPr>
      </w:pPr>
    </w:p>
    <w:p w14:paraId="625FFD81" w14:textId="77777777" w:rsidR="00147811" w:rsidRDefault="00147811" w:rsidP="00113D08">
      <w:pPr>
        <w:rPr>
          <w:noProof/>
          <w:lang w:val="es-ES"/>
        </w:rPr>
      </w:pPr>
    </w:p>
    <w:p w14:paraId="16C9E01B" w14:textId="77777777" w:rsidR="00147811" w:rsidRDefault="00147811" w:rsidP="00113D08">
      <w:pPr>
        <w:rPr>
          <w:noProof/>
          <w:lang w:val="es-ES"/>
        </w:rPr>
      </w:pPr>
    </w:p>
    <w:p w14:paraId="0A0B42ED" w14:textId="77777777" w:rsidR="00147811" w:rsidRDefault="00147811" w:rsidP="00113D08">
      <w:pPr>
        <w:rPr>
          <w:noProof/>
          <w:lang w:val="es-ES"/>
        </w:rPr>
      </w:pPr>
    </w:p>
    <w:p w14:paraId="7AD0204A" w14:textId="77777777" w:rsidR="00147811" w:rsidRDefault="00147811" w:rsidP="00113D08">
      <w:pPr>
        <w:rPr>
          <w:noProof/>
          <w:lang w:val="es-ES"/>
        </w:rPr>
      </w:pPr>
    </w:p>
    <w:p w14:paraId="65AD046B" w14:textId="77777777" w:rsidR="00147811" w:rsidRDefault="00147811" w:rsidP="00113D08">
      <w:pPr>
        <w:rPr>
          <w:noProof/>
          <w:lang w:val="es-ES"/>
        </w:rPr>
      </w:pPr>
    </w:p>
    <w:p w14:paraId="126FF3BC" w14:textId="77777777" w:rsidR="00147811" w:rsidRDefault="00147811" w:rsidP="00113D08">
      <w:pPr>
        <w:rPr>
          <w:noProof/>
          <w:lang w:val="es-ES"/>
        </w:rPr>
      </w:pPr>
    </w:p>
    <w:p w14:paraId="135A2B72" w14:textId="77777777" w:rsidR="00147811" w:rsidRDefault="00147811" w:rsidP="00113D08">
      <w:pPr>
        <w:rPr>
          <w:noProof/>
          <w:lang w:val="es-ES"/>
        </w:rPr>
      </w:pPr>
    </w:p>
    <w:p w14:paraId="54F2C13C" w14:textId="77777777" w:rsidR="00147811" w:rsidRDefault="00147811" w:rsidP="00113D08">
      <w:pPr>
        <w:rPr>
          <w:noProof/>
          <w:lang w:val="es-ES"/>
        </w:rPr>
      </w:pPr>
    </w:p>
    <w:p w14:paraId="7FD5E852" w14:textId="77777777" w:rsidR="00147811" w:rsidRDefault="00147811" w:rsidP="00113D08">
      <w:pPr>
        <w:rPr>
          <w:noProof/>
          <w:lang w:val="es-ES"/>
        </w:rPr>
      </w:pPr>
    </w:p>
    <w:p w14:paraId="690FF0C8" w14:textId="77777777" w:rsidR="00147811" w:rsidRDefault="00147811" w:rsidP="00113D08">
      <w:pPr>
        <w:rPr>
          <w:noProof/>
          <w:lang w:val="es-ES"/>
        </w:rPr>
      </w:pPr>
    </w:p>
    <w:p w14:paraId="7AD28237" w14:textId="77777777" w:rsidR="00147811" w:rsidRDefault="00147811" w:rsidP="00113D08">
      <w:pPr>
        <w:rPr>
          <w:noProof/>
          <w:lang w:val="es-ES"/>
        </w:rPr>
      </w:pPr>
    </w:p>
    <w:p w14:paraId="170B8526" w14:textId="77777777" w:rsidR="00147811" w:rsidRDefault="00147811" w:rsidP="00113D08">
      <w:pPr>
        <w:rPr>
          <w:noProof/>
          <w:lang w:val="es-ES"/>
        </w:rPr>
      </w:pPr>
    </w:p>
    <w:p w14:paraId="26801830" w14:textId="77777777" w:rsidR="00147811" w:rsidRDefault="00147811" w:rsidP="00113D08">
      <w:pPr>
        <w:rPr>
          <w:noProof/>
          <w:lang w:val="es-ES"/>
        </w:rPr>
      </w:pPr>
    </w:p>
    <w:p w14:paraId="7707FA08" w14:textId="77777777" w:rsidR="00147811" w:rsidRDefault="00147811" w:rsidP="00113D08">
      <w:pPr>
        <w:rPr>
          <w:noProof/>
          <w:lang w:val="es-ES"/>
        </w:rPr>
      </w:pPr>
    </w:p>
    <w:p w14:paraId="3DFD5CDA" w14:textId="77777777" w:rsidR="00147811" w:rsidRDefault="00147811" w:rsidP="00113D08">
      <w:pPr>
        <w:rPr>
          <w:noProof/>
          <w:lang w:val="es-ES"/>
        </w:rPr>
      </w:pPr>
    </w:p>
    <w:p w14:paraId="5CF6EBFC" w14:textId="77777777" w:rsidR="00147811" w:rsidRDefault="00147811" w:rsidP="00113D08">
      <w:pPr>
        <w:rPr>
          <w:noProof/>
          <w:lang w:val="es-ES"/>
        </w:rPr>
      </w:pPr>
    </w:p>
    <w:p w14:paraId="5AD81CE3" w14:textId="77777777" w:rsidR="00147811" w:rsidRDefault="00147811" w:rsidP="00113D08">
      <w:pPr>
        <w:rPr>
          <w:noProof/>
          <w:lang w:val="es-ES"/>
        </w:rPr>
      </w:pPr>
    </w:p>
    <w:p w14:paraId="333AF695" w14:textId="77777777" w:rsidR="00147811" w:rsidRDefault="00147811" w:rsidP="00113D08">
      <w:pPr>
        <w:rPr>
          <w:noProof/>
          <w:lang w:val="es-ES"/>
        </w:rPr>
      </w:pPr>
    </w:p>
    <w:p w14:paraId="2DBA75A7" w14:textId="77777777" w:rsidR="00147811" w:rsidRDefault="00147811" w:rsidP="00113D08">
      <w:pPr>
        <w:rPr>
          <w:noProof/>
          <w:lang w:val="es-ES"/>
        </w:rPr>
      </w:pPr>
    </w:p>
    <w:p w14:paraId="05521879" w14:textId="77777777" w:rsidR="00147811" w:rsidRDefault="00147811" w:rsidP="00113D08">
      <w:pPr>
        <w:rPr>
          <w:noProof/>
          <w:lang w:val="es-ES"/>
        </w:rPr>
      </w:pPr>
    </w:p>
    <w:p w14:paraId="5B33D4D3" w14:textId="77777777" w:rsidR="00147811" w:rsidRDefault="00147811" w:rsidP="00113D08">
      <w:pPr>
        <w:rPr>
          <w:noProof/>
          <w:lang w:val="es-ES"/>
        </w:rPr>
      </w:pPr>
    </w:p>
    <w:p w14:paraId="79DBEE6B" w14:textId="77777777" w:rsidR="00147811" w:rsidRDefault="00147811" w:rsidP="00113D08">
      <w:pPr>
        <w:rPr>
          <w:noProof/>
          <w:lang w:val="es-ES"/>
        </w:rPr>
      </w:pPr>
    </w:p>
    <w:p w14:paraId="1DC4A36E" w14:textId="77777777" w:rsidR="00147811" w:rsidRDefault="00147811" w:rsidP="00113D08">
      <w:pPr>
        <w:rPr>
          <w:noProof/>
          <w:lang w:val="es-ES"/>
        </w:rPr>
      </w:pPr>
    </w:p>
    <w:p w14:paraId="3B545D33" w14:textId="77777777" w:rsidR="00147811" w:rsidRDefault="00147811" w:rsidP="00113D08">
      <w:pPr>
        <w:rPr>
          <w:noProof/>
          <w:lang w:val="es-ES"/>
        </w:rPr>
      </w:pPr>
    </w:p>
    <w:p w14:paraId="6275D752" w14:textId="77777777" w:rsidR="00147811" w:rsidRDefault="00147811" w:rsidP="00113D08">
      <w:pPr>
        <w:rPr>
          <w:noProof/>
          <w:lang w:val="es-ES"/>
        </w:rPr>
      </w:pPr>
    </w:p>
    <w:p w14:paraId="22C26DF9" w14:textId="77777777" w:rsidR="00147811" w:rsidRDefault="00147811" w:rsidP="00113D08">
      <w:pPr>
        <w:rPr>
          <w:noProof/>
          <w:lang w:val="es-ES"/>
        </w:rPr>
      </w:pPr>
    </w:p>
    <w:p w14:paraId="6E9D5919" w14:textId="77777777" w:rsidR="00147811" w:rsidRDefault="00147811" w:rsidP="00113D08">
      <w:pPr>
        <w:rPr>
          <w:noProof/>
          <w:lang w:val="es-ES"/>
        </w:rPr>
      </w:pPr>
    </w:p>
    <w:p w14:paraId="5B0D4C14" w14:textId="77777777" w:rsidR="00147811" w:rsidRDefault="00147811" w:rsidP="00113D08">
      <w:pPr>
        <w:rPr>
          <w:noProof/>
          <w:lang w:val="es-ES"/>
        </w:rPr>
      </w:pPr>
    </w:p>
    <w:p w14:paraId="56C0CE3C" w14:textId="77777777" w:rsidR="00147811" w:rsidRDefault="00147811" w:rsidP="00113D08">
      <w:pPr>
        <w:rPr>
          <w:noProof/>
          <w:lang w:val="es-ES"/>
        </w:rPr>
      </w:pPr>
    </w:p>
    <w:p w14:paraId="637DD800" w14:textId="77777777" w:rsidR="00147811" w:rsidRPr="004871E0" w:rsidRDefault="00147811" w:rsidP="00113D08">
      <w:pPr>
        <w:rPr>
          <w:noProof/>
          <w:lang w:val="es-ES"/>
        </w:rPr>
      </w:pPr>
    </w:p>
    <w:p w14:paraId="7E51BB86" w14:textId="77777777" w:rsidR="006E6A93" w:rsidRPr="004871E0" w:rsidRDefault="00E70ED8" w:rsidP="002435B7">
      <w:pPr>
        <w:pStyle w:val="EstiloTtulo1VerdanaJustificado"/>
        <w:rPr>
          <w:noProof/>
          <w:lang w:val="es-ES"/>
        </w:rPr>
      </w:pPr>
      <w:bookmarkStart w:id="106" w:name="_Toc214372073"/>
      <w:bookmarkStart w:id="107" w:name="_Toc214372231"/>
      <w:r w:rsidRPr="004871E0">
        <w:rPr>
          <w:noProof/>
          <w:lang w:val="es-ES"/>
        </w:rPr>
        <w:lastRenderedPageBreak/>
        <w:t>Vista de</w:t>
      </w:r>
      <w:r w:rsidR="00CA68F9">
        <w:rPr>
          <w:noProof/>
          <w:lang w:val="es-ES"/>
        </w:rPr>
        <w:t xml:space="preserve"> Desarrollo o</w:t>
      </w:r>
      <w:r w:rsidRPr="004871E0">
        <w:rPr>
          <w:noProof/>
          <w:lang w:val="es-ES"/>
        </w:rPr>
        <w:t xml:space="preserve"> </w:t>
      </w:r>
      <w:r w:rsidR="004871E0">
        <w:rPr>
          <w:noProof/>
          <w:lang w:val="es-ES"/>
        </w:rPr>
        <w:t>Desplie</w:t>
      </w:r>
      <w:r w:rsidR="00A512DE">
        <w:rPr>
          <w:noProof/>
          <w:lang w:val="es-ES"/>
        </w:rPr>
        <w:t>gue</w:t>
      </w:r>
      <w:bookmarkEnd w:id="106"/>
      <w:bookmarkEnd w:id="107"/>
    </w:p>
    <w:p w14:paraId="2093EE01" w14:textId="77777777" w:rsidR="002435B7" w:rsidRPr="004871E0" w:rsidRDefault="006E019A" w:rsidP="006E019A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 xml:space="preserve">En esta vista se </w:t>
      </w:r>
      <w:r w:rsidR="004871E0">
        <w:rPr>
          <w:noProof/>
          <w:lang w:val="es-ES"/>
        </w:rPr>
        <w:t>describen las componente o modulos en las cuales se dividirá o implementará el sistema</w:t>
      </w:r>
    </w:p>
    <w:p w14:paraId="129ACDB3" w14:textId="52C8487F" w:rsidR="00CC38CE" w:rsidRPr="004871E0" w:rsidRDefault="00CC38CE" w:rsidP="00526DDB">
      <w:pPr>
        <w:rPr>
          <w:b/>
          <w:noProof/>
          <w:lang w:val="es-ES"/>
        </w:rPr>
      </w:pPr>
    </w:p>
    <w:p w14:paraId="337ABF8E" w14:textId="4A27FDEA" w:rsidR="00E70ED8" w:rsidRPr="004871E0" w:rsidRDefault="000507E9" w:rsidP="00F90CC9">
      <w:pPr>
        <w:pStyle w:val="Epgrafe"/>
        <w:rPr>
          <w:noProof/>
          <w:lang w:val="es-ES"/>
        </w:rPr>
      </w:pPr>
      <w:r>
        <w:rPr>
          <w:noProof/>
          <w:lang w:val="es-ES"/>
        </w:rPr>
        <w:t>Ilustración 6</w:t>
      </w:r>
      <w:r w:rsidR="00CC38CE" w:rsidRPr="004871E0">
        <w:rPr>
          <w:noProof/>
          <w:lang w:val="es-ES"/>
        </w:rPr>
        <w:t xml:space="preserve">: </w:t>
      </w:r>
      <w:r w:rsidR="004871E0">
        <w:rPr>
          <w:noProof/>
          <w:lang w:val="es-ES"/>
        </w:rPr>
        <w:t>Diagrama de componentes</w:t>
      </w:r>
    </w:p>
    <w:p w14:paraId="07137585" w14:textId="77777777" w:rsidR="00E70ED8" w:rsidRPr="004871E0" w:rsidRDefault="00E70ED8" w:rsidP="00526DDB">
      <w:pPr>
        <w:rPr>
          <w:noProof/>
          <w:lang w:val="es-ES"/>
        </w:rPr>
      </w:pPr>
    </w:p>
    <w:p w14:paraId="10901502" w14:textId="66C2D86F" w:rsidR="006A35A9" w:rsidRPr="004871E0" w:rsidRDefault="00F90CC9" w:rsidP="006A35A9">
      <w:pPr>
        <w:pStyle w:val="EstiloTtulo1VerdanaJustificado"/>
        <w:rPr>
          <w:noProof/>
          <w:lang w:val="es-ES"/>
        </w:rPr>
      </w:pPr>
      <w:bookmarkStart w:id="108" w:name="_Toc214372074"/>
      <w:bookmarkStart w:id="109" w:name="_Toc214372232"/>
      <w:r>
        <w:rPr>
          <w:noProof/>
          <w:lang w:val="es-ES"/>
        </w:rPr>
        <w:drawing>
          <wp:inline distT="0" distB="0" distL="0" distR="0" wp14:anchorId="5BF6064B" wp14:editId="28A9A5BA">
            <wp:extent cx="5734050" cy="5267325"/>
            <wp:effectExtent l="0" t="0" r="0" b="9525"/>
            <wp:docPr id="1462964918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4918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5A9" w:rsidRPr="004871E0">
        <w:rPr>
          <w:rFonts w:ascii="Verdana" w:hAnsi="Verdana"/>
          <w:noProof/>
          <w:lang w:val="es-ES"/>
        </w:rPr>
        <w:br w:type="page"/>
      </w:r>
      <w:r w:rsidR="00FC164C">
        <w:rPr>
          <w:noProof/>
          <w:lang w:val="es-ES"/>
        </w:rPr>
        <w:lastRenderedPageBreak/>
        <w:t>Vista</w:t>
      </w:r>
      <w:r w:rsidR="006A35A9" w:rsidRPr="004871E0">
        <w:rPr>
          <w:noProof/>
          <w:lang w:val="es-ES"/>
        </w:rPr>
        <w:t xml:space="preserve"> </w:t>
      </w:r>
      <w:r w:rsidR="004871E0">
        <w:rPr>
          <w:noProof/>
          <w:lang w:val="es-ES"/>
        </w:rPr>
        <w:t>Fisica</w:t>
      </w:r>
      <w:bookmarkEnd w:id="108"/>
      <w:bookmarkEnd w:id="109"/>
    </w:p>
    <w:p w14:paraId="0282AF38" w14:textId="77777777" w:rsidR="004353C7" w:rsidRPr="004871E0" w:rsidRDefault="004353C7" w:rsidP="00A66DBF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 xml:space="preserve">En esta vista se despliegan los nodos que participan con el sistema. </w:t>
      </w:r>
    </w:p>
    <w:p w14:paraId="6A88A160" w14:textId="77777777" w:rsidR="00CC38CE" w:rsidRPr="004871E0" w:rsidRDefault="00CC38CE" w:rsidP="00CC38CE">
      <w:pPr>
        <w:pStyle w:val="Epgrafe"/>
        <w:rPr>
          <w:noProof/>
          <w:lang w:val="es-ES"/>
        </w:rPr>
      </w:pPr>
    </w:p>
    <w:p w14:paraId="16A3DC43" w14:textId="77777777" w:rsidR="00CC38CE" w:rsidRPr="004871E0" w:rsidRDefault="00CC38CE" w:rsidP="00CC38CE">
      <w:pPr>
        <w:pStyle w:val="Epgrafe"/>
        <w:rPr>
          <w:noProof/>
          <w:lang w:val="es-ES"/>
        </w:rPr>
      </w:pPr>
    </w:p>
    <w:p w14:paraId="2745AE8A" w14:textId="77777777" w:rsidR="00CC38CE" w:rsidRPr="004871E0" w:rsidRDefault="000507E9" w:rsidP="00CC38CE">
      <w:pPr>
        <w:pStyle w:val="Epgrafe"/>
        <w:rPr>
          <w:noProof/>
          <w:lang w:val="es-ES"/>
        </w:rPr>
      </w:pPr>
      <w:r>
        <w:rPr>
          <w:noProof/>
          <w:lang w:val="es-ES"/>
        </w:rPr>
        <w:t>Ilustración 7</w:t>
      </w:r>
      <w:r w:rsidR="00CC38CE" w:rsidRPr="004871E0">
        <w:rPr>
          <w:noProof/>
          <w:lang w:val="es-ES"/>
        </w:rPr>
        <w:t>: Diagrama de Despliegue</w:t>
      </w:r>
    </w:p>
    <w:p w14:paraId="3745A073" w14:textId="77777777" w:rsidR="00386B7E" w:rsidRPr="004871E0" w:rsidRDefault="00386B7E" w:rsidP="00C60599">
      <w:pPr>
        <w:rPr>
          <w:noProof/>
          <w:lang w:val="es-ES"/>
        </w:rPr>
      </w:pPr>
    </w:p>
    <w:p w14:paraId="05293E16" w14:textId="48FDDCF5" w:rsidR="006A35A9" w:rsidRPr="004871E0" w:rsidRDefault="006A35A9" w:rsidP="00C60599">
      <w:pPr>
        <w:rPr>
          <w:noProof/>
          <w:lang w:val="es-ES"/>
        </w:rPr>
      </w:pPr>
    </w:p>
    <w:p w14:paraId="1A3F9176" w14:textId="79A671A9" w:rsidR="00DC2C50" w:rsidRPr="004871E0" w:rsidRDefault="00F90CC9" w:rsidP="00C60599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3DF6B570" wp14:editId="4642543D">
            <wp:extent cx="5734050" cy="2105025"/>
            <wp:effectExtent l="0" t="0" r="0" b="9525"/>
            <wp:docPr id="8549062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0994" w14:textId="77777777" w:rsidR="00FF5D57" w:rsidRPr="004871E0" w:rsidRDefault="00DC2C50" w:rsidP="00FF5D57">
      <w:pPr>
        <w:pStyle w:val="EstiloTtulo1VerdanaJustificado"/>
        <w:rPr>
          <w:noProof/>
          <w:lang w:val="es-ES"/>
        </w:rPr>
      </w:pPr>
      <w:r w:rsidRPr="004871E0">
        <w:rPr>
          <w:rFonts w:ascii="Verdana" w:hAnsi="Verdana"/>
          <w:noProof/>
          <w:lang w:val="es-ES"/>
        </w:rPr>
        <w:br w:type="page"/>
      </w:r>
      <w:bookmarkStart w:id="110" w:name="_Toc214372075"/>
      <w:bookmarkStart w:id="111" w:name="_Toc214372233"/>
      <w:r w:rsidR="007E5CAE" w:rsidRPr="004871E0">
        <w:rPr>
          <w:noProof/>
          <w:lang w:val="es-ES"/>
        </w:rPr>
        <w:lastRenderedPageBreak/>
        <w:t>Decisiones de Diseño y Selección de Alternativas</w:t>
      </w:r>
      <w:bookmarkEnd w:id="110"/>
      <w:bookmarkEnd w:id="111"/>
    </w:p>
    <w:p w14:paraId="2FC81E9A" w14:textId="77777777" w:rsidR="00FF5D57" w:rsidRPr="004871E0" w:rsidRDefault="0046538D" w:rsidP="0046538D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Las principales decisiones arqu</w:t>
      </w:r>
      <w:r w:rsidR="00C31462">
        <w:rPr>
          <w:noProof/>
          <w:lang w:val="es-ES"/>
        </w:rPr>
        <w:t>i</w:t>
      </w:r>
      <w:r w:rsidRPr="004871E0">
        <w:rPr>
          <w:noProof/>
          <w:lang w:val="es-ES"/>
        </w:rPr>
        <w:t xml:space="preserve">tectónicas se tomaron en consideración de la restricción </w:t>
      </w:r>
      <w:r w:rsidRPr="003B0ED7">
        <w:rPr>
          <w:bCs/>
          <w:noProof/>
          <w:lang w:val="es-ES"/>
        </w:rPr>
        <w:t>Tiempo de Construcción</w:t>
      </w:r>
      <w:r w:rsidRPr="004871E0">
        <w:rPr>
          <w:noProof/>
          <w:lang w:val="es-ES"/>
        </w:rPr>
        <w:t>. Dado que el proyecto debe implementarse en un tiempo ajustado y sin holguras, se privilegió la adopción de un</w:t>
      </w:r>
      <w:r w:rsidR="00126CB5" w:rsidRPr="004871E0">
        <w:rPr>
          <w:noProof/>
          <w:lang w:val="es-ES"/>
        </w:rPr>
        <w:t>a</w:t>
      </w:r>
      <w:r w:rsidRPr="004871E0">
        <w:rPr>
          <w:noProof/>
          <w:lang w:val="es-ES"/>
        </w:rPr>
        <w:t xml:space="preserve"> arquitectura conocida y que presente un bajo riesgo en su implementación.</w:t>
      </w:r>
    </w:p>
    <w:p w14:paraId="2B4AB763" w14:textId="77777777" w:rsidR="0046538D" w:rsidRPr="004871E0" w:rsidRDefault="0046538D" w:rsidP="0046538D">
      <w:pPr>
        <w:jc w:val="both"/>
        <w:rPr>
          <w:noProof/>
          <w:lang w:val="es-ES"/>
        </w:rPr>
      </w:pPr>
    </w:p>
    <w:p w14:paraId="6C6A28B4" w14:textId="01E0E5D5" w:rsidR="0046538D" w:rsidRPr="004871E0" w:rsidRDefault="00126CB5" w:rsidP="0046538D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>Asimismo</w:t>
      </w:r>
      <w:r w:rsidR="0046538D" w:rsidRPr="004871E0">
        <w:rPr>
          <w:noProof/>
          <w:lang w:val="es-ES"/>
        </w:rPr>
        <w:t xml:space="preserve">, la arquitectura se modularizó </w:t>
      </w:r>
      <w:r w:rsidR="00A07134">
        <w:rPr>
          <w:noProof/>
          <w:lang w:val="es-ES"/>
        </w:rPr>
        <w:t xml:space="preserve">y cada </w:t>
      </w:r>
      <w:r w:rsidRPr="004871E0">
        <w:rPr>
          <w:noProof/>
          <w:lang w:val="es-ES"/>
        </w:rPr>
        <w:t>módulo</w:t>
      </w:r>
      <w:r w:rsidR="00A07134">
        <w:rPr>
          <w:noProof/>
          <w:lang w:val="es-ES"/>
        </w:rPr>
        <w:t xml:space="preserve"> ser</w:t>
      </w:r>
      <w:r w:rsidR="00FB2053">
        <w:rPr>
          <w:noProof/>
          <w:lang w:val="es-ES"/>
        </w:rPr>
        <w:t>án</w:t>
      </w:r>
      <w:r w:rsidRPr="004871E0">
        <w:rPr>
          <w:noProof/>
          <w:lang w:val="es-ES"/>
        </w:rPr>
        <w:t xml:space="preserve"> testeables unitariamente de forma de a</w:t>
      </w:r>
      <w:r w:rsidR="006F52BB">
        <w:rPr>
          <w:noProof/>
          <w:lang w:val="es-ES"/>
        </w:rPr>
        <w:t xml:space="preserve">segurar </w:t>
      </w:r>
      <w:r w:rsidRPr="004871E0">
        <w:rPr>
          <w:noProof/>
          <w:lang w:val="es-ES"/>
        </w:rPr>
        <w:t>que cada pieza tenga una baja tasa de fallas.</w:t>
      </w:r>
    </w:p>
    <w:p w14:paraId="3FA87621" w14:textId="77777777" w:rsidR="0046538D" w:rsidRPr="004871E0" w:rsidRDefault="0046538D" w:rsidP="00FF5D57">
      <w:pPr>
        <w:rPr>
          <w:noProof/>
          <w:lang w:val="es-ES"/>
        </w:rPr>
      </w:pPr>
    </w:p>
    <w:p w14:paraId="3CC8A9D4" w14:textId="33FB44E0" w:rsidR="00126CB5" w:rsidRPr="004871E0" w:rsidRDefault="008E0B29" w:rsidP="008E0B29">
      <w:pPr>
        <w:jc w:val="both"/>
        <w:rPr>
          <w:noProof/>
          <w:lang w:val="es-ES"/>
        </w:rPr>
      </w:pPr>
      <w:r w:rsidRPr="004871E0">
        <w:rPr>
          <w:noProof/>
          <w:lang w:val="es-ES"/>
        </w:rPr>
        <w:t xml:space="preserve">Un segundo </w:t>
      </w:r>
      <w:r w:rsidR="003401EA">
        <w:rPr>
          <w:noProof/>
          <w:lang w:val="es-ES"/>
        </w:rPr>
        <w:t>proposito</w:t>
      </w:r>
      <w:r w:rsidRPr="004871E0">
        <w:rPr>
          <w:noProof/>
          <w:lang w:val="es-ES"/>
        </w:rPr>
        <w:t xml:space="preserve"> </w:t>
      </w:r>
      <w:r w:rsidR="00D560FD">
        <w:rPr>
          <w:noProof/>
          <w:lang w:val="es-ES"/>
        </w:rPr>
        <w:t xml:space="preserve">que </w:t>
      </w:r>
      <w:r w:rsidRPr="004871E0">
        <w:rPr>
          <w:noProof/>
          <w:lang w:val="es-ES"/>
        </w:rPr>
        <w:t xml:space="preserve">fue considerado en </w:t>
      </w:r>
      <w:r w:rsidR="00892B3E">
        <w:rPr>
          <w:noProof/>
          <w:lang w:val="es-ES"/>
        </w:rPr>
        <w:t>la seleccion de alternativa so</w:t>
      </w:r>
      <w:r w:rsidR="00D560FD">
        <w:rPr>
          <w:noProof/>
          <w:lang w:val="es-ES"/>
        </w:rPr>
        <w:t>n :</w:t>
      </w:r>
    </w:p>
    <w:p w14:paraId="7927FBAF" w14:textId="665E00A5" w:rsidR="008E0B29" w:rsidRDefault="008E0B29" w:rsidP="008E0B29">
      <w:pPr>
        <w:jc w:val="both"/>
        <w:rPr>
          <w:noProof/>
          <w:lang w:val="es-ES"/>
        </w:rPr>
      </w:pPr>
    </w:p>
    <w:p w14:paraId="2EE44E40" w14:textId="77777777" w:rsidR="00D560FD" w:rsidRPr="004871E0" w:rsidRDefault="00D560FD" w:rsidP="008E0B29">
      <w:pPr>
        <w:jc w:val="both"/>
        <w:rPr>
          <w:noProof/>
          <w:lang w:val="es-ES"/>
        </w:rPr>
      </w:pPr>
    </w:p>
    <w:p w14:paraId="34822CD1" w14:textId="77777777" w:rsidR="008E0B29" w:rsidRPr="004871E0" w:rsidRDefault="008E0B29" w:rsidP="00FF5D57">
      <w:pPr>
        <w:rPr>
          <w:noProof/>
          <w:lang w:val="es-ES"/>
        </w:rPr>
      </w:pPr>
    </w:p>
    <w:p w14:paraId="3037482A" w14:textId="120AAA59" w:rsidR="001C4AB4" w:rsidRPr="004871E0" w:rsidRDefault="00DF4CCD" w:rsidP="00244D6F">
      <w:pPr>
        <w:pStyle w:val="EstiloTtulo1VerdanaJustificado"/>
        <w:rPr>
          <w:noProof/>
          <w:lang w:val="es-ES"/>
        </w:rPr>
      </w:pPr>
      <w:r w:rsidRPr="004871E0">
        <w:rPr>
          <w:noProof/>
          <w:lang w:val="es-ES"/>
        </w:rPr>
        <w:br w:type="page"/>
      </w:r>
      <w:bookmarkStart w:id="112" w:name="_Toc214372076"/>
      <w:bookmarkStart w:id="113" w:name="_Toc214372234"/>
      <w:r w:rsidRPr="004871E0">
        <w:rPr>
          <w:noProof/>
          <w:lang w:val="es-ES"/>
        </w:rPr>
        <w:lastRenderedPageBreak/>
        <w:t>Análisis de Reutilización</w:t>
      </w:r>
      <w:bookmarkEnd w:id="112"/>
      <w:bookmarkEnd w:id="113"/>
    </w:p>
    <w:p w14:paraId="53D82E27" w14:textId="64DD6F2D" w:rsidR="001C4AB4" w:rsidRDefault="00407F96" w:rsidP="007F6E14">
      <w:pPr>
        <w:pStyle w:val="Prrafodelista"/>
        <w:numPr>
          <w:ilvl w:val="0"/>
          <w:numId w:val="34"/>
        </w:numPr>
        <w:rPr>
          <w:noProof/>
          <w:lang w:val="es-ES"/>
        </w:rPr>
      </w:pPr>
      <w:r>
        <w:rPr>
          <w:noProof/>
          <w:lang w:val="es-ES"/>
        </w:rPr>
        <w:t xml:space="preserve">Ejemplo : </w:t>
      </w:r>
      <w:r w:rsidR="007F6E14">
        <w:rPr>
          <w:noProof/>
          <w:lang w:val="es-ES"/>
        </w:rPr>
        <w:t xml:space="preserve">Se </w:t>
      </w:r>
      <w:r w:rsidR="00DA4CA6">
        <w:rPr>
          <w:noProof/>
          <w:lang w:val="es-ES"/>
        </w:rPr>
        <w:t>utilizara el codigo del mantene</w:t>
      </w:r>
      <w:r w:rsidR="007F6E14">
        <w:rPr>
          <w:noProof/>
          <w:lang w:val="es-ES"/>
        </w:rPr>
        <w:t xml:space="preserve">dor de productos en clientes </w:t>
      </w:r>
    </w:p>
    <w:p w14:paraId="1DFEFFA5" w14:textId="4F17C3E4" w:rsidR="001350B5" w:rsidRPr="007F6E14" w:rsidRDefault="001350B5" w:rsidP="007F6E14">
      <w:pPr>
        <w:pStyle w:val="Prrafodelista"/>
        <w:numPr>
          <w:ilvl w:val="0"/>
          <w:numId w:val="34"/>
        </w:numPr>
        <w:rPr>
          <w:noProof/>
          <w:lang w:val="es-ES"/>
        </w:rPr>
      </w:pPr>
      <w:r>
        <w:rPr>
          <w:noProof/>
          <w:lang w:val="es-ES"/>
        </w:rPr>
        <w:t>Ejemplo: Se utilizaran plantillas gr</w:t>
      </w:r>
      <w:r w:rsidR="00C71730">
        <w:rPr>
          <w:noProof/>
          <w:lang w:val="es-ES"/>
        </w:rPr>
        <w:t>á</w:t>
      </w:r>
      <w:r>
        <w:rPr>
          <w:noProof/>
          <w:lang w:val="es-ES"/>
        </w:rPr>
        <w:t xml:space="preserve">ficas con los mismos </w:t>
      </w:r>
      <w:r w:rsidR="00C71730">
        <w:rPr>
          <w:noProof/>
          <w:lang w:val="es-ES"/>
        </w:rPr>
        <w:t>colores y logotipos en el mantendor de clientes, productos, ventas.</w:t>
      </w:r>
    </w:p>
    <w:p w14:paraId="276F6AAB" w14:textId="77777777" w:rsidR="0046538D" w:rsidRPr="004871E0" w:rsidRDefault="0046538D" w:rsidP="00FF5D57">
      <w:pPr>
        <w:rPr>
          <w:noProof/>
          <w:lang w:val="es-ES"/>
        </w:rPr>
      </w:pPr>
    </w:p>
    <w:p w14:paraId="785BF1D7" w14:textId="77777777" w:rsidR="006E6A93" w:rsidRPr="004871E0" w:rsidRDefault="006E6A93">
      <w:pPr>
        <w:pStyle w:val="infoblue0"/>
        <w:ind w:left="0"/>
        <w:rPr>
          <w:i w:val="0"/>
          <w:iCs w:val="0"/>
          <w:noProof/>
          <w:lang w:val="es-ES"/>
        </w:rPr>
      </w:pPr>
    </w:p>
    <w:sectPr w:rsidR="006E6A93" w:rsidRPr="004871E0" w:rsidSect="00DC7C63">
      <w:headerReference w:type="default" r:id="rId54"/>
      <w:footerReference w:type="default" r:id="rId55"/>
      <w:headerReference w:type="first" r:id="rId56"/>
      <w:type w:val="continuous"/>
      <w:pgSz w:w="12240" w:h="15840" w:code="1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0D905" w14:textId="77777777" w:rsidR="00635214" w:rsidRDefault="00635214">
      <w:r>
        <w:separator/>
      </w:r>
    </w:p>
    <w:p w14:paraId="7432630A" w14:textId="77777777" w:rsidR="00635214" w:rsidRDefault="00635214"/>
  </w:endnote>
  <w:endnote w:type="continuationSeparator" w:id="0">
    <w:p w14:paraId="5FD559CD" w14:textId="77777777" w:rsidR="00635214" w:rsidRDefault="00635214">
      <w:r>
        <w:continuationSeparator/>
      </w:r>
    </w:p>
    <w:p w14:paraId="16E2F553" w14:textId="77777777" w:rsidR="00635214" w:rsidRDefault="006352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64B8" w14:textId="77777777" w:rsidR="00DC2C50" w:rsidRDefault="00F45AC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E3811BA" wp14:editId="780D1131">
              <wp:simplePos x="0" y="0"/>
              <wp:positionH relativeFrom="column">
                <wp:posOffset>0</wp:posOffset>
              </wp:positionH>
              <wp:positionV relativeFrom="paragraph">
                <wp:posOffset>78740</wp:posOffset>
              </wp:positionV>
              <wp:extent cx="5715000" cy="0"/>
              <wp:effectExtent l="0" t="0" r="0" b="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8E45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50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zZ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"/>
          </w:pict>
        </mc:Fallback>
      </mc:AlternateContent>
    </w:r>
  </w:p>
  <w:p w14:paraId="5CCDCD0B" w14:textId="77777777" w:rsidR="00DC2C50" w:rsidRPr="00414267" w:rsidRDefault="00DC2C50" w:rsidP="00414267">
    <w:pPr>
      <w:pStyle w:val="Encabezado"/>
      <w:rPr>
        <w:sz w:val="16"/>
        <w:szCs w:val="16"/>
      </w:rPr>
    </w:pPr>
    <w:r>
      <w:rPr>
        <w:sz w:val="16"/>
        <w:szCs w:val="16"/>
        <w:lang w:val="es-ES"/>
      </w:rPr>
      <w:t xml:space="preserve">Documento </w:t>
    </w:r>
    <w:r w:rsidRPr="00414267">
      <w:rPr>
        <w:sz w:val="16"/>
        <w:szCs w:val="16"/>
        <w:lang w:val="es-ES"/>
      </w:rPr>
      <w:t xml:space="preserve">Confidencial                                                                    </w:t>
    </w:r>
    <w:r>
      <w:rPr>
        <w:sz w:val="16"/>
        <w:szCs w:val="16"/>
        <w:lang w:val="es-ES"/>
      </w:rPr>
      <w:t xml:space="preserve">                                    </w:t>
    </w:r>
    <w:r w:rsidRPr="00414267">
      <w:rPr>
        <w:sz w:val="16"/>
        <w:szCs w:val="16"/>
        <w:lang w:val="es-ES"/>
      </w:rPr>
      <w:t xml:space="preserve">                                         Página </w:t>
    </w:r>
    <w:r w:rsidRPr="00414267">
      <w:rPr>
        <w:rStyle w:val="Nmerodepgina"/>
        <w:sz w:val="16"/>
        <w:szCs w:val="16"/>
        <w:lang w:val="es-ES"/>
      </w:rPr>
      <w:fldChar w:fldCharType="begin"/>
    </w:r>
    <w:r w:rsidRPr="00414267">
      <w:rPr>
        <w:rStyle w:val="Nmerodepgina"/>
        <w:sz w:val="16"/>
        <w:szCs w:val="16"/>
        <w:lang w:val="es-ES"/>
      </w:rPr>
      <w:instrText xml:space="preserve"> PAGE </w:instrText>
    </w:r>
    <w:r w:rsidRPr="00414267">
      <w:rPr>
        <w:rStyle w:val="Nmerodepgina"/>
        <w:sz w:val="16"/>
        <w:szCs w:val="16"/>
        <w:lang w:val="es-ES"/>
      </w:rPr>
      <w:fldChar w:fldCharType="separate"/>
    </w:r>
    <w:r w:rsidR="005D3EFA">
      <w:rPr>
        <w:rStyle w:val="Nmerodepgina"/>
        <w:noProof/>
        <w:sz w:val="16"/>
        <w:szCs w:val="16"/>
        <w:lang w:val="es-ES"/>
      </w:rPr>
      <w:t>12</w:t>
    </w:r>
    <w:r w:rsidRPr="00414267">
      <w:rPr>
        <w:rStyle w:val="Nmerodepgina"/>
        <w:sz w:val="16"/>
        <w:szCs w:val="16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0E37" w14:textId="77777777" w:rsidR="00635214" w:rsidRDefault="00635214">
      <w:r>
        <w:separator/>
      </w:r>
    </w:p>
    <w:p w14:paraId="49901EFC" w14:textId="77777777" w:rsidR="00635214" w:rsidRDefault="00635214"/>
  </w:footnote>
  <w:footnote w:type="continuationSeparator" w:id="0">
    <w:p w14:paraId="0914AA69" w14:textId="77777777" w:rsidR="00635214" w:rsidRDefault="00635214">
      <w:r>
        <w:continuationSeparator/>
      </w:r>
    </w:p>
    <w:p w14:paraId="78DA288D" w14:textId="77777777" w:rsidR="00635214" w:rsidRDefault="006352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F8E4" w14:textId="77777777" w:rsidR="00DC2C50" w:rsidRPr="00AE09C8" w:rsidRDefault="00DC2C50" w:rsidP="00AE09C8">
    <w:pPr>
      <w:pStyle w:val="Encabezado"/>
      <w:tabs>
        <w:tab w:val="right" w:pos="8931"/>
      </w:tabs>
      <w:rPr>
        <w:lang w:val="es-419"/>
      </w:rPr>
    </w:pPr>
    <w:r>
      <w:rPr>
        <w:color w:val="5F5F5F"/>
        <w:sz w:val="16"/>
        <w:u w:val="single"/>
        <w:lang w:val="es-ES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493C" w14:textId="77777777" w:rsidR="00AE09C8" w:rsidRPr="0016797B" w:rsidRDefault="00F45AC8" w:rsidP="00AE09C8">
    <w:pPr>
      <w:spacing w:line="240" w:lineRule="auto"/>
      <w:jc w:val="right"/>
    </w:pPr>
    <w:r w:rsidRPr="000B31AE">
      <w:rPr>
        <w:rFonts w:eastAsia="Calibri"/>
        <w:noProof/>
        <w:sz w:val="24"/>
        <w:szCs w:val="22"/>
      </w:rPr>
      <w:drawing>
        <wp:anchor distT="0" distB="0" distL="114300" distR="114300" simplePos="0" relativeHeight="251658240" behindDoc="0" locked="0" layoutInCell="0" allowOverlap="0" wp14:anchorId="2859721F" wp14:editId="0A7BE9B4">
          <wp:simplePos x="0" y="0"/>
          <wp:positionH relativeFrom="margin">
            <wp:posOffset>-163830</wp:posOffset>
          </wp:positionH>
          <wp:positionV relativeFrom="paragraph">
            <wp:posOffset>68580</wp:posOffset>
          </wp:positionV>
          <wp:extent cx="1668780" cy="414655"/>
          <wp:effectExtent l="0" t="0" r="7620" b="4445"/>
          <wp:wrapSquare wrapText="bothSides"/>
          <wp:docPr id="11" name="image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09C8">
      <w:rPr>
        <w:lang w:val="es-419"/>
      </w:rPr>
      <w:tab/>
    </w:r>
  </w:p>
  <w:p w14:paraId="0927687A" w14:textId="77777777"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Vicerrectoría Académica</w:t>
    </w:r>
  </w:p>
  <w:p w14:paraId="47DFD674" w14:textId="77777777"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Dirección de Servicios Académicos</w:t>
    </w:r>
  </w:p>
  <w:p w14:paraId="7132FA94" w14:textId="77777777"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Subdirección de Servicios a Escuelas</w:t>
    </w:r>
  </w:p>
  <w:p w14:paraId="4BC3E2D2" w14:textId="77777777" w:rsidR="00AE09C8" w:rsidRPr="000B31AE" w:rsidRDefault="00AE09C8" w:rsidP="00AE09C8">
    <w:pPr>
      <w:widowControl/>
      <w:tabs>
        <w:tab w:val="center" w:pos="4419"/>
        <w:tab w:val="right" w:pos="8838"/>
      </w:tabs>
      <w:spacing w:after="200" w:line="276" w:lineRule="auto"/>
      <w:rPr>
        <w:rFonts w:eastAsia="Calibri"/>
        <w:sz w:val="24"/>
        <w:szCs w:val="22"/>
        <w:lang w:val="es-VE"/>
      </w:rPr>
    </w:pPr>
  </w:p>
  <w:p w14:paraId="34E17139" w14:textId="77777777" w:rsidR="00AE09C8" w:rsidRPr="004858A4" w:rsidRDefault="00AE09C8" w:rsidP="00AE09C8">
    <w:pPr>
      <w:pStyle w:val="Encabezado"/>
    </w:pPr>
  </w:p>
  <w:p w14:paraId="47C176DE" w14:textId="77777777" w:rsidR="00AE09C8" w:rsidRDefault="00AE09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1D2EA1"/>
    <w:multiLevelType w:val="hybridMultilevel"/>
    <w:tmpl w:val="071AC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758BE"/>
    <w:multiLevelType w:val="hybridMultilevel"/>
    <w:tmpl w:val="6EFC36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118E8"/>
    <w:multiLevelType w:val="hybridMultilevel"/>
    <w:tmpl w:val="644416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85ECD"/>
    <w:multiLevelType w:val="hybridMultilevel"/>
    <w:tmpl w:val="51AC8B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61A6F"/>
    <w:multiLevelType w:val="hybridMultilevel"/>
    <w:tmpl w:val="7A4C46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719D6"/>
    <w:multiLevelType w:val="hybridMultilevel"/>
    <w:tmpl w:val="98A46F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506E"/>
    <w:multiLevelType w:val="hybridMultilevel"/>
    <w:tmpl w:val="ABE896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D73CE"/>
    <w:multiLevelType w:val="singleLevel"/>
    <w:tmpl w:val="52B669A6"/>
    <w:lvl w:ilvl="0">
      <w:start w:val="1"/>
      <w:numFmt w:val="bullet"/>
      <w:pStyle w:val="Bullet"/>
      <w:lvlText w:val="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2C5562F2"/>
    <w:multiLevelType w:val="hybridMultilevel"/>
    <w:tmpl w:val="56C675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079FF"/>
    <w:multiLevelType w:val="hybridMultilevel"/>
    <w:tmpl w:val="173A531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96D43"/>
    <w:multiLevelType w:val="hybridMultilevel"/>
    <w:tmpl w:val="E72414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476AB"/>
    <w:multiLevelType w:val="hybridMultilevel"/>
    <w:tmpl w:val="9112E5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F7B65"/>
    <w:multiLevelType w:val="hybridMultilevel"/>
    <w:tmpl w:val="430A382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17F78"/>
    <w:multiLevelType w:val="hybridMultilevel"/>
    <w:tmpl w:val="0ABE9B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85B6A"/>
    <w:multiLevelType w:val="hybridMultilevel"/>
    <w:tmpl w:val="7CCE62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D1551"/>
    <w:multiLevelType w:val="hybridMultilevel"/>
    <w:tmpl w:val="E2B246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B0486"/>
    <w:multiLevelType w:val="hybridMultilevel"/>
    <w:tmpl w:val="8D00A36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20E48"/>
    <w:multiLevelType w:val="multilevel"/>
    <w:tmpl w:val="44DC1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7330D58"/>
    <w:multiLevelType w:val="multilevel"/>
    <w:tmpl w:val="2B42F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8EB7875"/>
    <w:multiLevelType w:val="multilevel"/>
    <w:tmpl w:val="D25A7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BB0403D"/>
    <w:multiLevelType w:val="hybridMultilevel"/>
    <w:tmpl w:val="06DCA5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9051B"/>
    <w:multiLevelType w:val="multilevel"/>
    <w:tmpl w:val="19E850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7597D48"/>
    <w:multiLevelType w:val="hybridMultilevel"/>
    <w:tmpl w:val="FC481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763F2"/>
    <w:multiLevelType w:val="hybridMultilevel"/>
    <w:tmpl w:val="00F89A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E153B9"/>
    <w:multiLevelType w:val="hybridMultilevel"/>
    <w:tmpl w:val="6ECC0F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939B2"/>
    <w:multiLevelType w:val="multilevel"/>
    <w:tmpl w:val="3580B8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30130EC"/>
    <w:multiLevelType w:val="hybridMultilevel"/>
    <w:tmpl w:val="FD5A09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34219709">
    <w:abstractNumId w:val="0"/>
  </w:num>
  <w:num w:numId="2" w16cid:durableId="31200683">
    <w:abstractNumId w:val="8"/>
  </w:num>
  <w:num w:numId="3" w16cid:durableId="2037388788">
    <w:abstractNumId w:val="21"/>
  </w:num>
  <w:num w:numId="4" w16cid:durableId="1939831340">
    <w:abstractNumId w:val="12"/>
  </w:num>
  <w:num w:numId="5" w16cid:durableId="1841188640">
    <w:abstractNumId w:val="4"/>
  </w:num>
  <w:num w:numId="6" w16cid:durableId="126093649">
    <w:abstractNumId w:val="25"/>
  </w:num>
  <w:num w:numId="7" w16cid:durableId="1433016002">
    <w:abstractNumId w:val="23"/>
  </w:num>
  <w:num w:numId="8" w16cid:durableId="636909853">
    <w:abstractNumId w:val="3"/>
  </w:num>
  <w:num w:numId="9" w16cid:durableId="1258178426">
    <w:abstractNumId w:val="27"/>
  </w:num>
  <w:num w:numId="10" w16cid:durableId="93288964">
    <w:abstractNumId w:val="2"/>
  </w:num>
  <w:num w:numId="11" w16cid:durableId="1676418750">
    <w:abstractNumId w:val="17"/>
  </w:num>
  <w:num w:numId="12" w16cid:durableId="1698316183">
    <w:abstractNumId w:val="10"/>
  </w:num>
  <w:num w:numId="13" w16cid:durableId="1062751557">
    <w:abstractNumId w:val="24"/>
  </w:num>
  <w:num w:numId="14" w16cid:durableId="988633419">
    <w:abstractNumId w:val="0"/>
  </w:num>
  <w:num w:numId="15" w16cid:durableId="1342967873">
    <w:abstractNumId w:val="11"/>
  </w:num>
  <w:num w:numId="16" w16cid:durableId="1100948312">
    <w:abstractNumId w:val="6"/>
  </w:num>
  <w:num w:numId="17" w16cid:durableId="826744317">
    <w:abstractNumId w:val="13"/>
  </w:num>
  <w:num w:numId="18" w16cid:durableId="13698754">
    <w:abstractNumId w:val="0"/>
  </w:num>
  <w:num w:numId="19" w16cid:durableId="785777171">
    <w:abstractNumId w:val="0"/>
  </w:num>
  <w:num w:numId="20" w16cid:durableId="1401051691">
    <w:abstractNumId w:val="0"/>
  </w:num>
  <w:num w:numId="21" w16cid:durableId="1740244799">
    <w:abstractNumId w:val="0"/>
  </w:num>
  <w:num w:numId="22" w16cid:durableId="1137802717">
    <w:abstractNumId w:val="1"/>
  </w:num>
  <w:num w:numId="23" w16cid:durableId="1237934082">
    <w:abstractNumId w:val="0"/>
  </w:num>
  <w:num w:numId="24" w16cid:durableId="23992385">
    <w:abstractNumId w:val="0"/>
  </w:num>
  <w:num w:numId="25" w16cid:durableId="638265198">
    <w:abstractNumId w:val="14"/>
  </w:num>
  <w:num w:numId="26" w16cid:durableId="1634869147">
    <w:abstractNumId w:val="0"/>
  </w:num>
  <w:num w:numId="27" w16cid:durableId="1101992174">
    <w:abstractNumId w:val="15"/>
  </w:num>
  <w:num w:numId="28" w16cid:durableId="1656299589">
    <w:abstractNumId w:val="0"/>
  </w:num>
  <w:num w:numId="29" w16cid:durableId="331104254">
    <w:abstractNumId w:val="0"/>
  </w:num>
  <w:num w:numId="30" w16cid:durableId="1528177266">
    <w:abstractNumId w:val="7"/>
  </w:num>
  <w:num w:numId="31" w16cid:durableId="721055498">
    <w:abstractNumId w:val="5"/>
  </w:num>
  <w:num w:numId="32" w16cid:durableId="1413971009">
    <w:abstractNumId w:val="0"/>
  </w:num>
  <w:num w:numId="33" w16cid:durableId="347366029">
    <w:abstractNumId w:val="16"/>
  </w:num>
  <w:num w:numId="34" w16cid:durableId="1605268234">
    <w:abstractNumId w:val="9"/>
  </w:num>
  <w:num w:numId="35" w16cid:durableId="2004817382">
    <w:abstractNumId w:val="0"/>
  </w:num>
  <w:num w:numId="36" w16cid:durableId="1370107092">
    <w:abstractNumId w:val="18"/>
  </w:num>
  <w:num w:numId="37" w16cid:durableId="1452475103">
    <w:abstractNumId w:val="22"/>
  </w:num>
  <w:num w:numId="38" w16cid:durableId="1187014453">
    <w:abstractNumId w:val="19"/>
  </w:num>
  <w:num w:numId="39" w16cid:durableId="730424210">
    <w:abstractNumId w:val="20"/>
  </w:num>
  <w:num w:numId="40" w16cid:durableId="1489055380">
    <w:abstractNumId w:val="26"/>
  </w:num>
  <w:num w:numId="41" w16cid:durableId="151718794">
    <w:abstractNumId w:val="0"/>
    <w:lvlOverride w:ilvl="0">
      <w:startOverride w:val="4"/>
    </w:lvlOverride>
    <w:lvlOverride w:ilvl="1">
      <w:startOverride w:val="3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419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VE" w:vendorID="64" w:dllVersion="409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VE" w:vendorID="64" w:dllVersion="0" w:nlCheck="1" w:checkStyle="0"/>
  <w:activeWritingStyle w:appName="MSWord" w:lang="en-US" w:vendorID="64" w:dllVersion="0" w:nlCheck="1" w:checkStyle="0"/>
  <w:activeWritingStyle w:appName="MSWord" w:lang="en-US" w:vendorID="8" w:dllVersion="513" w:checkStyle="1"/>
  <w:activeWritingStyle w:appName="MSWord" w:lang="en-GB" w:vendorID="8" w:dllVersion="513" w:checkStyle="1"/>
  <w:activeWritingStyle w:appName="MSWord" w:lang="es-ES_tradnl" w:vendorID="9" w:dllVersion="512" w:checkStyle="1"/>
  <w:activeWritingStyle w:appName="MSWord" w:lang="es-ES" w:vendorID="9" w:dllVersion="512" w:checkStyle="1"/>
  <w:activeWritingStyle w:appName="MSWord" w:lang="es-CL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52C"/>
    <w:rsid w:val="00000085"/>
    <w:rsid w:val="00000599"/>
    <w:rsid w:val="00002585"/>
    <w:rsid w:val="00002CC3"/>
    <w:rsid w:val="00004618"/>
    <w:rsid w:val="000068FB"/>
    <w:rsid w:val="00007815"/>
    <w:rsid w:val="000143D2"/>
    <w:rsid w:val="000156F7"/>
    <w:rsid w:val="000161D5"/>
    <w:rsid w:val="000270AF"/>
    <w:rsid w:val="000332F3"/>
    <w:rsid w:val="00040B7E"/>
    <w:rsid w:val="000414A6"/>
    <w:rsid w:val="0004210E"/>
    <w:rsid w:val="00043D08"/>
    <w:rsid w:val="000507E9"/>
    <w:rsid w:val="00050F60"/>
    <w:rsid w:val="00053B21"/>
    <w:rsid w:val="00054CF9"/>
    <w:rsid w:val="000560A9"/>
    <w:rsid w:val="00062C5C"/>
    <w:rsid w:val="00063531"/>
    <w:rsid w:val="0006453A"/>
    <w:rsid w:val="000758C4"/>
    <w:rsid w:val="00075BD0"/>
    <w:rsid w:val="00077420"/>
    <w:rsid w:val="00080C0A"/>
    <w:rsid w:val="00084498"/>
    <w:rsid w:val="00086B03"/>
    <w:rsid w:val="00091B21"/>
    <w:rsid w:val="00092473"/>
    <w:rsid w:val="00097570"/>
    <w:rsid w:val="000A2397"/>
    <w:rsid w:val="000A3603"/>
    <w:rsid w:val="000B1F88"/>
    <w:rsid w:val="000B6DAE"/>
    <w:rsid w:val="000B79C8"/>
    <w:rsid w:val="000C31D4"/>
    <w:rsid w:val="000C7C56"/>
    <w:rsid w:val="000D58CF"/>
    <w:rsid w:val="000D784A"/>
    <w:rsid w:val="000E3C3A"/>
    <w:rsid w:val="000F1DB7"/>
    <w:rsid w:val="000F3D61"/>
    <w:rsid w:val="000F49D9"/>
    <w:rsid w:val="000F6297"/>
    <w:rsid w:val="001044CF"/>
    <w:rsid w:val="00107E01"/>
    <w:rsid w:val="00113D08"/>
    <w:rsid w:val="00117DFC"/>
    <w:rsid w:val="00121F61"/>
    <w:rsid w:val="00122049"/>
    <w:rsid w:val="00123351"/>
    <w:rsid w:val="001233B6"/>
    <w:rsid w:val="00123B63"/>
    <w:rsid w:val="00126CB5"/>
    <w:rsid w:val="0013252C"/>
    <w:rsid w:val="00132D6B"/>
    <w:rsid w:val="00133E14"/>
    <w:rsid w:val="00134387"/>
    <w:rsid w:val="00135059"/>
    <w:rsid w:val="001350B5"/>
    <w:rsid w:val="0014357C"/>
    <w:rsid w:val="00145902"/>
    <w:rsid w:val="00145B63"/>
    <w:rsid w:val="00145EAE"/>
    <w:rsid w:val="00147811"/>
    <w:rsid w:val="00151045"/>
    <w:rsid w:val="00152259"/>
    <w:rsid w:val="0016065F"/>
    <w:rsid w:val="001620B7"/>
    <w:rsid w:val="00162DA7"/>
    <w:rsid w:val="00171A13"/>
    <w:rsid w:val="00172527"/>
    <w:rsid w:val="001758A1"/>
    <w:rsid w:val="00177CA5"/>
    <w:rsid w:val="001803D6"/>
    <w:rsid w:val="00184A42"/>
    <w:rsid w:val="00184A7C"/>
    <w:rsid w:val="00186C4B"/>
    <w:rsid w:val="00191254"/>
    <w:rsid w:val="0019344A"/>
    <w:rsid w:val="001940B7"/>
    <w:rsid w:val="001A0CCB"/>
    <w:rsid w:val="001A1598"/>
    <w:rsid w:val="001A1DF3"/>
    <w:rsid w:val="001A2CF8"/>
    <w:rsid w:val="001A32E5"/>
    <w:rsid w:val="001A396A"/>
    <w:rsid w:val="001A7C86"/>
    <w:rsid w:val="001B371D"/>
    <w:rsid w:val="001B496D"/>
    <w:rsid w:val="001B5A23"/>
    <w:rsid w:val="001B7454"/>
    <w:rsid w:val="001C4AB4"/>
    <w:rsid w:val="001C73AE"/>
    <w:rsid w:val="001C7C3E"/>
    <w:rsid w:val="001D05E5"/>
    <w:rsid w:val="001D43FE"/>
    <w:rsid w:val="001D54F3"/>
    <w:rsid w:val="001D559C"/>
    <w:rsid w:val="001E035C"/>
    <w:rsid w:val="001E1C17"/>
    <w:rsid w:val="001E3306"/>
    <w:rsid w:val="001F0856"/>
    <w:rsid w:val="001F4F2D"/>
    <w:rsid w:val="001F67EE"/>
    <w:rsid w:val="001F74C8"/>
    <w:rsid w:val="00200092"/>
    <w:rsid w:val="002026E7"/>
    <w:rsid w:val="00202B0B"/>
    <w:rsid w:val="00202EF6"/>
    <w:rsid w:val="0020678E"/>
    <w:rsid w:val="00206FC0"/>
    <w:rsid w:val="002074D1"/>
    <w:rsid w:val="002117A7"/>
    <w:rsid w:val="00211BF5"/>
    <w:rsid w:val="0021554B"/>
    <w:rsid w:val="002255F1"/>
    <w:rsid w:val="00225C4D"/>
    <w:rsid w:val="002304C4"/>
    <w:rsid w:val="00230A57"/>
    <w:rsid w:val="00236FC6"/>
    <w:rsid w:val="00242252"/>
    <w:rsid w:val="0024355D"/>
    <w:rsid w:val="002435B7"/>
    <w:rsid w:val="00244D6F"/>
    <w:rsid w:val="0025119C"/>
    <w:rsid w:val="002516D6"/>
    <w:rsid w:val="00251757"/>
    <w:rsid w:val="00251B72"/>
    <w:rsid w:val="00252A63"/>
    <w:rsid w:val="00254930"/>
    <w:rsid w:val="00255935"/>
    <w:rsid w:val="0025788F"/>
    <w:rsid w:val="00260F1F"/>
    <w:rsid w:val="002640D4"/>
    <w:rsid w:val="00265184"/>
    <w:rsid w:val="00270EF7"/>
    <w:rsid w:val="00273A0A"/>
    <w:rsid w:val="00274EB2"/>
    <w:rsid w:val="00277B71"/>
    <w:rsid w:val="00296D0D"/>
    <w:rsid w:val="002A0638"/>
    <w:rsid w:val="002A0E0C"/>
    <w:rsid w:val="002A62DD"/>
    <w:rsid w:val="002A7F6C"/>
    <w:rsid w:val="002B2DD9"/>
    <w:rsid w:val="002C22F5"/>
    <w:rsid w:val="002C4292"/>
    <w:rsid w:val="002C5222"/>
    <w:rsid w:val="002C7B0A"/>
    <w:rsid w:val="002D0B24"/>
    <w:rsid w:val="002E33ED"/>
    <w:rsid w:val="002E7012"/>
    <w:rsid w:val="002F0B81"/>
    <w:rsid w:val="002F4C55"/>
    <w:rsid w:val="002F6CBD"/>
    <w:rsid w:val="003012C8"/>
    <w:rsid w:val="003077ED"/>
    <w:rsid w:val="00307DCE"/>
    <w:rsid w:val="00310659"/>
    <w:rsid w:val="00312C55"/>
    <w:rsid w:val="00312C84"/>
    <w:rsid w:val="003142C6"/>
    <w:rsid w:val="00323BEA"/>
    <w:rsid w:val="0032631A"/>
    <w:rsid w:val="00330A0A"/>
    <w:rsid w:val="003311E5"/>
    <w:rsid w:val="00336377"/>
    <w:rsid w:val="00336709"/>
    <w:rsid w:val="00336B1D"/>
    <w:rsid w:val="003401EA"/>
    <w:rsid w:val="00342A8C"/>
    <w:rsid w:val="00344DBE"/>
    <w:rsid w:val="0034515B"/>
    <w:rsid w:val="00347126"/>
    <w:rsid w:val="00347DD6"/>
    <w:rsid w:val="00353F78"/>
    <w:rsid w:val="00355427"/>
    <w:rsid w:val="00357433"/>
    <w:rsid w:val="00365DFC"/>
    <w:rsid w:val="00367147"/>
    <w:rsid w:val="00370CA2"/>
    <w:rsid w:val="00383419"/>
    <w:rsid w:val="0038457F"/>
    <w:rsid w:val="003862CA"/>
    <w:rsid w:val="00386B7E"/>
    <w:rsid w:val="0038776C"/>
    <w:rsid w:val="00396F63"/>
    <w:rsid w:val="003971B8"/>
    <w:rsid w:val="00397E99"/>
    <w:rsid w:val="003A3025"/>
    <w:rsid w:val="003A3162"/>
    <w:rsid w:val="003A4E47"/>
    <w:rsid w:val="003A55D1"/>
    <w:rsid w:val="003B0ED7"/>
    <w:rsid w:val="003B455B"/>
    <w:rsid w:val="003B608E"/>
    <w:rsid w:val="003C2368"/>
    <w:rsid w:val="003C41DF"/>
    <w:rsid w:val="003C7890"/>
    <w:rsid w:val="003D33BA"/>
    <w:rsid w:val="003D4D23"/>
    <w:rsid w:val="003E23D9"/>
    <w:rsid w:val="003E30DB"/>
    <w:rsid w:val="003E3353"/>
    <w:rsid w:val="003E3DFA"/>
    <w:rsid w:val="003E6603"/>
    <w:rsid w:val="003E71F5"/>
    <w:rsid w:val="003E7314"/>
    <w:rsid w:val="003F11F4"/>
    <w:rsid w:val="003F1A26"/>
    <w:rsid w:val="003F25BE"/>
    <w:rsid w:val="003F3D30"/>
    <w:rsid w:val="003F4A06"/>
    <w:rsid w:val="003F4EF2"/>
    <w:rsid w:val="003F632B"/>
    <w:rsid w:val="004021EB"/>
    <w:rsid w:val="00407F96"/>
    <w:rsid w:val="00414267"/>
    <w:rsid w:val="00416AFB"/>
    <w:rsid w:val="00421F38"/>
    <w:rsid w:val="00425CBB"/>
    <w:rsid w:val="0043262D"/>
    <w:rsid w:val="004329EE"/>
    <w:rsid w:val="00433172"/>
    <w:rsid w:val="0043479E"/>
    <w:rsid w:val="004353C7"/>
    <w:rsid w:val="0043653A"/>
    <w:rsid w:val="00437C13"/>
    <w:rsid w:val="00443330"/>
    <w:rsid w:val="00444B05"/>
    <w:rsid w:val="00450442"/>
    <w:rsid w:val="00450A8B"/>
    <w:rsid w:val="00456068"/>
    <w:rsid w:val="00456798"/>
    <w:rsid w:val="00457E04"/>
    <w:rsid w:val="0046355E"/>
    <w:rsid w:val="004639D4"/>
    <w:rsid w:val="00464116"/>
    <w:rsid w:val="00464502"/>
    <w:rsid w:val="0046538D"/>
    <w:rsid w:val="004662D6"/>
    <w:rsid w:val="004671E8"/>
    <w:rsid w:val="00467E4B"/>
    <w:rsid w:val="00480B8E"/>
    <w:rsid w:val="004871E0"/>
    <w:rsid w:val="0049131D"/>
    <w:rsid w:val="004920E4"/>
    <w:rsid w:val="00494936"/>
    <w:rsid w:val="004A499B"/>
    <w:rsid w:val="004A5A93"/>
    <w:rsid w:val="004A63BA"/>
    <w:rsid w:val="004A76F1"/>
    <w:rsid w:val="004B2751"/>
    <w:rsid w:val="004B3902"/>
    <w:rsid w:val="004B4AA8"/>
    <w:rsid w:val="004C14AA"/>
    <w:rsid w:val="004C6CA8"/>
    <w:rsid w:val="004D0E0D"/>
    <w:rsid w:val="004D439B"/>
    <w:rsid w:val="004D69FD"/>
    <w:rsid w:val="004D6EA1"/>
    <w:rsid w:val="004E0BEF"/>
    <w:rsid w:val="004E38B1"/>
    <w:rsid w:val="004E3F2C"/>
    <w:rsid w:val="004F138C"/>
    <w:rsid w:val="004F6C6A"/>
    <w:rsid w:val="00501DE6"/>
    <w:rsid w:val="00504D08"/>
    <w:rsid w:val="005110C6"/>
    <w:rsid w:val="005161E1"/>
    <w:rsid w:val="0051709C"/>
    <w:rsid w:val="00524C1A"/>
    <w:rsid w:val="00524DB3"/>
    <w:rsid w:val="005268F2"/>
    <w:rsid w:val="00526DDB"/>
    <w:rsid w:val="0053284E"/>
    <w:rsid w:val="005354CE"/>
    <w:rsid w:val="00541761"/>
    <w:rsid w:val="0054304F"/>
    <w:rsid w:val="00544B7C"/>
    <w:rsid w:val="00545A65"/>
    <w:rsid w:val="005510F9"/>
    <w:rsid w:val="00556993"/>
    <w:rsid w:val="005611FC"/>
    <w:rsid w:val="00563E81"/>
    <w:rsid w:val="005650AE"/>
    <w:rsid w:val="00581959"/>
    <w:rsid w:val="005825FB"/>
    <w:rsid w:val="005827AE"/>
    <w:rsid w:val="00583B2B"/>
    <w:rsid w:val="00583E10"/>
    <w:rsid w:val="00583F8F"/>
    <w:rsid w:val="00594656"/>
    <w:rsid w:val="00597B73"/>
    <w:rsid w:val="005A21DA"/>
    <w:rsid w:val="005A3089"/>
    <w:rsid w:val="005B16A8"/>
    <w:rsid w:val="005B3011"/>
    <w:rsid w:val="005B3C7F"/>
    <w:rsid w:val="005B6399"/>
    <w:rsid w:val="005B6781"/>
    <w:rsid w:val="005B72BD"/>
    <w:rsid w:val="005C3FFB"/>
    <w:rsid w:val="005D11FF"/>
    <w:rsid w:val="005D199B"/>
    <w:rsid w:val="005D2BD3"/>
    <w:rsid w:val="005D3EFA"/>
    <w:rsid w:val="005D6F0D"/>
    <w:rsid w:val="005D71CE"/>
    <w:rsid w:val="005E3D37"/>
    <w:rsid w:val="005E4549"/>
    <w:rsid w:val="005E519A"/>
    <w:rsid w:val="005E53BB"/>
    <w:rsid w:val="005F2F30"/>
    <w:rsid w:val="005F7236"/>
    <w:rsid w:val="00601E9B"/>
    <w:rsid w:val="006042FD"/>
    <w:rsid w:val="0060515B"/>
    <w:rsid w:val="00605DDC"/>
    <w:rsid w:val="00610681"/>
    <w:rsid w:val="00613F22"/>
    <w:rsid w:val="00616EF4"/>
    <w:rsid w:val="00620500"/>
    <w:rsid w:val="006274EE"/>
    <w:rsid w:val="0063037D"/>
    <w:rsid w:val="00635214"/>
    <w:rsid w:val="006372C8"/>
    <w:rsid w:val="00642128"/>
    <w:rsid w:val="00643280"/>
    <w:rsid w:val="00650D1D"/>
    <w:rsid w:val="00652283"/>
    <w:rsid w:val="0066162F"/>
    <w:rsid w:val="006624B6"/>
    <w:rsid w:val="0067256F"/>
    <w:rsid w:val="00672C97"/>
    <w:rsid w:val="00673E31"/>
    <w:rsid w:val="00676525"/>
    <w:rsid w:val="00683A62"/>
    <w:rsid w:val="00690EBD"/>
    <w:rsid w:val="00693662"/>
    <w:rsid w:val="00693EFD"/>
    <w:rsid w:val="006A35A9"/>
    <w:rsid w:val="006A3879"/>
    <w:rsid w:val="006A7820"/>
    <w:rsid w:val="006B2236"/>
    <w:rsid w:val="006B4AB7"/>
    <w:rsid w:val="006C464D"/>
    <w:rsid w:val="006D19FB"/>
    <w:rsid w:val="006D1A43"/>
    <w:rsid w:val="006D5ECE"/>
    <w:rsid w:val="006D6658"/>
    <w:rsid w:val="006E019A"/>
    <w:rsid w:val="006E26E9"/>
    <w:rsid w:val="006E328F"/>
    <w:rsid w:val="006E3DB4"/>
    <w:rsid w:val="006E55C1"/>
    <w:rsid w:val="006E5B5E"/>
    <w:rsid w:val="006E61F5"/>
    <w:rsid w:val="006E6A93"/>
    <w:rsid w:val="006F43A3"/>
    <w:rsid w:val="006F457C"/>
    <w:rsid w:val="006F52BB"/>
    <w:rsid w:val="006F607E"/>
    <w:rsid w:val="00700205"/>
    <w:rsid w:val="00707D3C"/>
    <w:rsid w:val="0071019D"/>
    <w:rsid w:val="00713237"/>
    <w:rsid w:val="0071564E"/>
    <w:rsid w:val="00722C3B"/>
    <w:rsid w:val="007249FF"/>
    <w:rsid w:val="007315DF"/>
    <w:rsid w:val="007331B4"/>
    <w:rsid w:val="0074082F"/>
    <w:rsid w:val="00740A9A"/>
    <w:rsid w:val="00741843"/>
    <w:rsid w:val="00743B3C"/>
    <w:rsid w:val="00745433"/>
    <w:rsid w:val="0074790C"/>
    <w:rsid w:val="00747DE1"/>
    <w:rsid w:val="00750049"/>
    <w:rsid w:val="00751B20"/>
    <w:rsid w:val="00754086"/>
    <w:rsid w:val="007568EA"/>
    <w:rsid w:val="00762A57"/>
    <w:rsid w:val="0077357B"/>
    <w:rsid w:val="007743AE"/>
    <w:rsid w:val="00776B41"/>
    <w:rsid w:val="00777521"/>
    <w:rsid w:val="0078043D"/>
    <w:rsid w:val="00781762"/>
    <w:rsid w:val="007828AD"/>
    <w:rsid w:val="0079065B"/>
    <w:rsid w:val="007913F2"/>
    <w:rsid w:val="007920DC"/>
    <w:rsid w:val="0079289E"/>
    <w:rsid w:val="007966CC"/>
    <w:rsid w:val="00796A6E"/>
    <w:rsid w:val="007A1EC2"/>
    <w:rsid w:val="007A4680"/>
    <w:rsid w:val="007A5054"/>
    <w:rsid w:val="007A6969"/>
    <w:rsid w:val="007A757D"/>
    <w:rsid w:val="007B21DE"/>
    <w:rsid w:val="007B73FD"/>
    <w:rsid w:val="007B74A0"/>
    <w:rsid w:val="007C0C69"/>
    <w:rsid w:val="007C398B"/>
    <w:rsid w:val="007C45ED"/>
    <w:rsid w:val="007C751A"/>
    <w:rsid w:val="007D10C2"/>
    <w:rsid w:val="007D227F"/>
    <w:rsid w:val="007D39C6"/>
    <w:rsid w:val="007E1211"/>
    <w:rsid w:val="007E2F4E"/>
    <w:rsid w:val="007E49E0"/>
    <w:rsid w:val="007E5CAE"/>
    <w:rsid w:val="007F1CAF"/>
    <w:rsid w:val="007F2953"/>
    <w:rsid w:val="007F58E1"/>
    <w:rsid w:val="007F6E14"/>
    <w:rsid w:val="007F72AC"/>
    <w:rsid w:val="007F7D7C"/>
    <w:rsid w:val="00802140"/>
    <w:rsid w:val="00802FD1"/>
    <w:rsid w:val="008033A3"/>
    <w:rsid w:val="00811211"/>
    <w:rsid w:val="00813C05"/>
    <w:rsid w:val="00814D72"/>
    <w:rsid w:val="0081550B"/>
    <w:rsid w:val="00817AD6"/>
    <w:rsid w:val="00825C74"/>
    <w:rsid w:val="00826D7D"/>
    <w:rsid w:val="008319DF"/>
    <w:rsid w:val="00833FBF"/>
    <w:rsid w:val="0083516D"/>
    <w:rsid w:val="00835319"/>
    <w:rsid w:val="00841CCE"/>
    <w:rsid w:val="00850EBD"/>
    <w:rsid w:val="008522BD"/>
    <w:rsid w:val="00854F5C"/>
    <w:rsid w:val="008566CE"/>
    <w:rsid w:val="008569A9"/>
    <w:rsid w:val="00856A0C"/>
    <w:rsid w:val="008666DE"/>
    <w:rsid w:val="00867E09"/>
    <w:rsid w:val="00867F5A"/>
    <w:rsid w:val="00870FC0"/>
    <w:rsid w:val="00872085"/>
    <w:rsid w:val="00872625"/>
    <w:rsid w:val="00874F9A"/>
    <w:rsid w:val="0087522B"/>
    <w:rsid w:val="008752D0"/>
    <w:rsid w:val="008756F4"/>
    <w:rsid w:val="00883E52"/>
    <w:rsid w:val="00884022"/>
    <w:rsid w:val="00884C4C"/>
    <w:rsid w:val="00887948"/>
    <w:rsid w:val="00892B3E"/>
    <w:rsid w:val="00893268"/>
    <w:rsid w:val="008953AD"/>
    <w:rsid w:val="008A03A3"/>
    <w:rsid w:val="008C0956"/>
    <w:rsid w:val="008C0F48"/>
    <w:rsid w:val="008C165D"/>
    <w:rsid w:val="008D0972"/>
    <w:rsid w:val="008D1903"/>
    <w:rsid w:val="008D2AF7"/>
    <w:rsid w:val="008D4F20"/>
    <w:rsid w:val="008E0B29"/>
    <w:rsid w:val="008E37FF"/>
    <w:rsid w:val="008E6686"/>
    <w:rsid w:val="008F4108"/>
    <w:rsid w:val="008F527E"/>
    <w:rsid w:val="008F5A56"/>
    <w:rsid w:val="008F60C7"/>
    <w:rsid w:val="009018A7"/>
    <w:rsid w:val="0090463C"/>
    <w:rsid w:val="00910BBB"/>
    <w:rsid w:val="00910FBF"/>
    <w:rsid w:val="00916D6D"/>
    <w:rsid w:val="009220C4"/>
    <w:rsid w:val="009232D7"/>
    <w:rsid w:val="00923B60"/>
    <w:rsid w:val="00934ED5"/>
    <w:rsid w:val="00935910"/>
    <w:rsid w:val="00941231"/>
    <w:rsid w:val="00941A37"/>
    <w:rsid w:val="009427BD"/>
    <w:rsid w:val="00943904"/>
    <w:rsid w:val="009572C2"/>
    <w:rsid w:val="009627D3"/>
    <w:rsid w:val="009650A5"/>
    <w:rsid w:val="00973968"/>
    <w:rsid w:val="0097530F"/>
    <w:rsid w:val="00976B6E"/>
    <w:rsid w:val="00982642"/>
    <w:rsid w:val="009848E0"/>
    <w:rsid w:val="00985F4B"/>
    <w:rsid w:val="0098726E"/>
    <w:rsid w:val="009875B5"/>
    <w:rsid w:val="00987A28"/>
    <w:rsid w:val="00987A94"/>
    <w:rsid w:val="009A1426"/>
    <w:rsid w:val="009A5B20"/>
    <w:rsid w:val="009B09AA"/>
    <w:rsid w:val="009B1A6B"/>
    <w:rsid w:val="009B691B"/>
    <w:rsid w:val="009C0F83"/>
    <w:rsid w:val="009C174C"/>
    <w:rsid w:val="009C5723"/>
    <w:rsid w:val="009C5AC0"/>
    <w:rsid w:val="009C626B"/>
    <w:rsid w:val="009D02E2"/>
    <w:rsid w:val="009D3270"/>
    <w:rsid w:val="009D481E"/>
    <w:rsid w:val="009D5649"/>
    <w:rsid w:val="009E18E0"/>
    <w:rsid w:val="009E6D9D"/>
    <w:rsid w:val="009E700C"/>
    <w:rsid w:val="009E710F"/>
    <w:rsid w:val="009F0AE8"/>
    <w:rsid w:val="009F2174"/>
    <w:rsid w:val="009F44CD"/>
    <w:rsid w:val="009F6E83"/>
    <w:rsid w:val="00A00F3D"/>
    <w:rsid w:val="00A023C7"/>
    <w:rsid w:val="00A02FD2"/>
    <w:rsid w:val="00A03A01"/>
    <w:rsid w:val="00A07134"/>
    <w:rsid w:val="00A1175A"/>
    <w:rsid w:val="00A11C18"/>
    <w:rsid w:val="00A1255F"/>
    <w:rsid w:val="00A126ED"/>
    <w:rsid w:val="00A14C17"/>
    <w:rsid w:val="00A15549"/>
    <w:rsid w:val="00A176CD"/>
    <w:rsid w:val="00A2429E"/>
    <w:rsid w:val="00A24FB8"/>
    <w:rsid w:val="00A27994"/>
    <w:rsid w:val="00A46A97"/>
    <w:rsid w:val="00A511B4"/>
    <w:rsid w:val="00A512DE"/>
    <w:rsid w:val="00A513C2"/>
    <w:rsid w:val="00A60DAC"/>
    <w:rsid w:val="00A652A3"/>
    <w:rsid w:val="00A65537"/>
    <w:rsid w:val="00A6672C"/>
    <w:rsid w:val="00A66DBF"/>
    <w:rsid w:val="00A74B3D"/>
    <w:rsid w:val="00A74D41"/>
    <w:rsid w:val="00A767B8"/>
    <w:rsid w:val="00A776DC"/>
    <w:rsid w:val="00A809F3"/>
    <w:rsid w:val="00A81F79"/>
    <w:rsid w:val="00A90316"/>
    <w:rsid w:val="00A91779"/>
    <w:rsid w:val="00A93783"/>
    <w:rsid w:val="00A93D90"/>
    <w:rsid w:val="00AA1908"/>
    <w:rsid w:val="00AA511B"/>
    <w:rsid w:val="00AA554F"/>
    <w:rsid w:val="00AA6F81"/>
    <w:rsid w:val="00AA76C5"/>
    <w:rsid w:val="00AB78DC"/>
    <w:rsid w:val="00AC072D"/>
    <w:rsid w:val="00AC261C"/>
    <w:rsid w:val="00AC26BA"/>
    <w:rsid w:val="00AC55DE"/>
    <w:rsid w:val="00AD24C9"/>
    <w:rsid w:val="00AD7F9A"/>
    <w:rsid w:val="00AE07D7"/>
    <w:rsid w:val="00AE0985"/>
    <w:rsid w:val="00AE09C8"/>
    <w:rsid w:val="00AE33BE"/>
    <w:rsid w:val="00AE7224"/>
    <w:rsid w:val="00AF229A"/>
    <w:rsid w:val="00AF272A"/>
    <w:rsid w:val="00B01E56"/>
    <w:rsid w:val="00B0426C"/>
    <w:rsid w:val="00B044D3"/>
    <w:rsid w:val="00B04EDC"/>
    <w:rsid w:val="00B12902"/>
    <w:rsid w:val="00B12A74"/>
    <w:rsid w:val="00B1325E"/>
    <w:rsid w:val="00B17F47"/>
    <w:rsid w:val="00B21D03"/>
    <w:rsid w:val="00B223A6"/>
    <w:rsid w:val="00B231FE"/>
    <w:rsid w:val="00B23533"/>
    <w:rsid w:val="00B243C0"/>
    <w:rsid w:val="00B262F2"/>
    <w:rsid w:val="00B33FD6"/>
    <w:rsid w:val="00B354EF"/>
    <w:rsid w:val="00B45BCF"/>
    <w:rsid w:val="00B47CDD"/>
    <w:rsid w:val="00B50D6A"/>
    <w:rsid w:val="00B52F42"/>
    <w:rsid w:val="00B60C0D"/>
    <w:rsid w:val="00B61C63"/>
    <w:rsid w:val="00B62126"/>
    <w:rsid w:val="00B704E2"/>
    <w:rsid w:val="00B75C6D"/>
    <w:rsid w:val="00BA0EAE"/>
    <w:rsid w:val="00BA2BE3"/>
    <w:rsid w:val="00BA3A01"/>
    <w:rsid w:val="00BA4EE6"/>
    <w:rsid w:val="00BA686D"/>
    <w:rsid w:val="00BA7D40"/>
    <w:rsid w:val="00BB5619"/>
    <w:rsid w:val="00BB603C"/>
    <w:rsid w:val="00BB71A1"/>
    <w:rsid w:val="00BC3A25"/>
    <w:rsid w:val="00BC5146"/>
    <w:rsid w:val="00BC5724"/>
    <w:rsid w:val="00BC7994"/>
    <w:rsid w:val="00BD311F"/>
    <w:rsid w:val="00BD59E8"/>
    <w:rsid w:val="00BD7B6A"/>
    <w:rsid w:val="00BE3309"/>
    <w:rsid w:val="00BE55E4"/>
    <w:rsid w:val="00BE5F2C"/>
    <w:rsid w:val="00BF05BC"/>
    <w:rsid w:val="00BF35F1"/>
    <w:rsid w:val="00BF526E"/>
    <w:rsid w:val="00BF7A47"/>
    <w:rsid w:val="00C0051B"/>
    <w:rsid w:val="00C00761"/>
    <w:rsid w:val="00C020BD"/>
    <w:rsid w:val="00C027FB"/>
    <w:rsid w:val="00C045A8"/>
    <w:rsid w:val="00C0464E"/>
    <w:rsid w:val="00C049B8"/>
    <w:rsid w:val="00C04CAC"/>
    <w:rsid w:val="00C257F7"/>
    <w:rsid w:val="00C26237"/>
    <w:rsid w:val="00C27366"/>
    <w:rsid w:val="00C31462"/>
    <w:rsid w:val="00C32346"/>
    <w:rsid w:val="00C33436"/>
    <w:rsid w:val="00C423B6"/>
    <w:rsid w:val="00C42516"/>
    <w:rsid w:val="00C434A8"/>
    <w:rsid w:val="00C45753"/>
    <w:rsid w:val="00C45A6C"/>
    <w:rsid w:val="00C50BF4"/>
    <w:rsid w:val="00C56F08"/>
    <w:rsid w:val="00C57A5E"/>
    <w:rsid w:val="00C60599"/>
    <w:rsid w:val="00C6796D"/>
    <w:rsid w:val="00C71730"/>
    <w:rsid w:val="00C733EA"/>
    <w:rsid w:val="00C76ED5"/>
    <w:rsid w:val="00C85169"/>
    <w:rsid w:val="00C91002"/>
    <w:rsid w:val="00CA0EC3"/>
    <w:rsid w:val="00CA13E0"/>
    <w:rsid w:val="00CA222B"/>
    <w:rsid w:val="00CA68F9"/>
    <w:rsid w:val="00CB3C5A"/>
    <w:rsid w:val="00CB4537"/>
    <w:rsid w:val="00CB6B64"/>
    <w:rsid w:val="00CC2D65"/>
    <w:rsid w:val="00CC38CE"/>
    <w:rsid w:val="00CC7944"/>
    <w:rsid w:val="00CD6A9F"/>
    <w:rsid w:val="00CE54AD"/>
    <w:rsid w:val="00CE5A02"/>
    <w:rsid w:val="00CF4EEA"/>
    <w:rsid w:val="00D03EA3"/>
    <w:rsid w:val="00D07D63"/>
    <w:rsid w:val="00D14B7D"/>
    <w:rsid w:val="00D239A4"/>
    <w:rsid w:val="00D26CEA"/>
    <w:rsid w:val="00D30420"/>
    <w:rsid w:val="00D36C16"/>
    <w:rsid w:val="00D40728"/>
    <w:rsid w:val="00D54753"/>
    <w:rsid w:val="00D560FD"/>
    <w:rsid w:val="00D56699"/>
    <w:rsid w:val="00D60521"/>
    <w:rsid w:val="00D612D2"/>
    <w:rsid w:val="00D645CA"/>
    <w:rsid w:val="00D67E6C"/>
    <w:rsid w:val="00D76477"/>
    <w:rsid w:val="00D774CC"/>
    <w:rsid w:val="00D80436"/>
    <w:rsid w:val="00D863A1"/>
    <w:rsid w:val="00D86933"/>
    <w:rsid w:val="00D90D30"/>
    <w:rsid w:val="00D93912"/>
    <w:rsid w:val="00DA4CA6"/>
    <w:rsid w:val="00DA6097"/>
    <w:rsid w:val="00DA64BD"/>
    <w:rsid w:val="00DA78BE"/>
    <w:rsid w:val="00DB1010"/>
    <w:rsid w:val="00DB5721"/>
    <w:rsid w:val="00DC101C"/>
    <w:rsid w:val="00DC258C"/>
    <w:rsid w:val="00DC2C50"/>
    <w:rsid w:val="00DC7C63"/>
    <w:rsid w:val="00DD0F83"/>
    <w:rsid w:val="00DD28A9"/>
    <w:rsid w:val="00DD494F"/>
    <w:rsid w:val="00DE754C"/>
    <w:rsid w:val="00DF0F16"/>
    <w:rsid w:val="00DF4023"/>
    <w:rsid w:val="00DF4CCD"/>
    <w:rsid w:val="00DF5943"/>
    <w:rsid w:val="00E02695"/>
    <w:rsid w:val="00E101AB"/>
    <w:rsid w:val="00E11008"/>
    <w:rsid w:val="00E15ABD"/>
    <w:rsid w:val="00E2102B"/>
    <w:rsid w:val="00E27392"/>
    <w:rsid w:val="00E32E41"/>
    <w:rsid w:val="00E36E93"/>
    <w:rsid w:val="00E43AA2"/>
    <w:rsid w:val="00E442DE"/>
    <w:rsid w:val="00E45D8F"/>
    <w:rsid w:val="00E45ECC"/>
    <w:rsid w:val="00E47361"/>
    <w:rsid w:val="00E54223"/>
    <w:rsid w:val="00E60DDD"/>
    <w:rsid w:val="00E64EC6"/>
    <w:rsid w:val="00E70986"/>
    <w:rsid w:val="00E70ED8"/>
    <w:rsid w:val="00E72CDB"/>
    <w:rsid w:val="00E73BD2"/>
    <w:rsid w:val="00E77ED7"/>
    <w:rsid w:val="00E84A82"/>
    <w:rsid w:val="00E85334"/>
    <w:rsid w:val="00E86194"/>
    <w:rsid w:val="00E86691"/>
    <w:rsid w:val="00E87C1A"/>
    <w:rsid w:val="00E91E0D"/>
    <w:rsid w:val="00E91E4B"/>
    <w:rsid w:val="00E941F6"/>
    <w:rsid w:val="00EA1BBF"/>
    <w:rsid w:val="00EA34E6"/>
    <w:rsid w:val="00EB0B29"/>
    <w:rsid w:val="00EC0B41"/>
    <w:rsid w:val="00EC4255"/>
    <w:rsid w:val="00EC78EA"/>
    <w:rsid w:val="00ED2644"/>
    <w:rsid w:val="00ED3B81"/>
    <w:rsid w:val="00ED4A14"/>
    <w:rsid w:val="00ED6225"/>
    <w:rsid w:val="00ED7C25"/>
    <w:rsid w:val="00EE3603"/>
    <w:rsid w:val="00EF04EA"/>
    <w:rsid w:val="00EF7188"/>
    <w:rsid w:val="00EF7F80"/>
    <w:rsid w:val="00F00B9E"/>
    <w:rsid w:val="00F03853"/>
    <w:rsid w:val="00F15FF5"/>
    <w:rsid w:val="00F163BB"/>
    <w:rsid w:val="00F21FCC"/>
    <w:rsid w:val="00F3066E"/>
    <w:rsid w:val="00F3365E"/>
    <w:rsid w:val="00F34D77"/>
    <w:rsid w:val="00F37712"/>
    <w:rsid w:val="00F45AC8"/>
    <w:rsid w:val="00F46B7A"/>
    <w:rsid w:val="00F552A6"/>
    <w:rsid w:val="00F60DFB"/>
    <w:rsid w:val="00F643E9"/>
    <w:rsid w:val="00F65CC4"/>
    <w:rsid w:val="00F66293"/>
    <w:rsid w:val="00F700FA"/>
    <w:rsid w:val="00F72946"/>
    <w:rsid w:val="00F73BBE"/>
    <w:rsid w:val="00F73ED5"/>
    <w:rsid w:val="00F81492"/>
    <w:rsid w:val="00F847CF"/>
    <w:rsid w:val="00F90CC9"/>
    <w:rsid w:val="00F92E67"/>
    <w:rsid w:val="00F9323E"/>
    <w:rsid w:val="00F93CA5"/>
    <w:rsid w:val="00F94C28"/>
    <w:rsid w:val="00F95783"/>
    <w:rsid w:val="00F97413"/>
    <w:rsid w:val="00FA0E6F"/>
    <w:rsid w:val="00FA0F81"/>
    <w:rsid w:val="00FA2A11"/>
    <w:rsid w:val="00FA2EF6"/>
    <w:rsid w:val="00FA5DB2"/>
    <w:rsid w:val="00FA656E"/>
    <w:rsid w:val="00FA6809"/>
    <w:rsid w:val="00FA7134"/>
    <w:rsid w:val="00FA71F8"/>
    <w:rsid w:val="00FB2053"/>
    <w:rsid w:val="00FB3176"/>
    <w:rsid w:val="00FB5EAC"/>
    <w:rsid w:val="00FC164C"/>
    <w:rsid w:val="00FC4743"/>
    <w:rsid w:val="00FD1463"/>
    <w:rsid w:val="00FD4EC3"/>
    <w:rsid w:val="00FD592A"/>
    <w:rsid w:val="00FD7AC6"/>
    <w:rsid w:val="00FE0B66"/>
    <w:rsid w:val="00FE0D9C"/>
    <w:rsid w:val="00FE0F26"/>
    <w:rsid w:val="00FE181E"/>
    <w:rsid w:val="00FE747E"/>
    <w:rsid w:val="00FF3071"/>
    <w:rsid w:val="00FF4954"/>
    <w:rsid w:val="00FF5D57"/>
    <w:rsid w:val="00F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D01369"/>
  <w15:chartTrackingRefBased/>
  <w15:docId w15:val="{9FF9C421-C1B7-4978-9E9E-ED8D2A94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6097"/>
    <w:pPr>
      <w:widowControl w:val="0"/>
      <w:spacing w:line="240" w:lineRule="atLeast"/>
    </w:pPr>
    <w:rPr>
      <w:rFonts w:ascii="Arial" w:hAnsi="Arial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 w:cs="Arial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DC258C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5225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rsid w:val="00DA6097"/>
    <w:rPr>
      <w:rFonts w:ascii="Arial" w:hAnsi="Arial"/>
      <w:b/>
      <w:lang w:val="en-U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AA554F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MAQ7uBZeKXtm5XivrGHAAJnyXiej9Op-?usp=sharing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uZn_qxzUq1sbdQA064xuAP5MvWG6K_TO?usp=sharing" TargetMode="External"/><Relationship Id="rId29" Type="http://schemas.openxmlformats.org/officeDocument/2006/relationships/image" Target="media/image13.png"/><Relationship Id="rId11" Type="http://schemas.openxmlformats.org/officeDocument/2006/relationships/hyperlink" Target="https://drive.google.com/drive/folders/14D6YVfkZsm-kTI-mhl6gyJBfvU_KVRDi?usp=sharing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jpe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9l_aStX9UGVThb3T2UScUtGxSfq5tXFu?usp=sharing" TargetMode="External"/><Relationship Id="rId14" Type="http://schemas.openxmlformats.org/officeDocument/2006/relationships/hyperlink" Target="https://drive.google.com/drive/folders/1nlX82xPwhHUkVjD0VzTnQi8jwWWNF0ft?usp=sharing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header" Target="header2.xml"/><Relationship Id="rId8" Type="http://schemas.openxmlformats.org/officeDocument/2006/relationships/hyperlink" Target="https://docs.google.com/document/d/1acNet9Yx_Zfz4d2K8hbxCLibtTj4OkRf/edit" TargetMode="Externa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hyperlink" Target="https://drive.google.com/drive/folders/1qF_h5iDfkXtopJG_LDit8qsJGpFE-jiB?usp=sharing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rive.google.com/drive/folders/1RzDwLNC7lQ8tODKX0Z3tr8GF2O9FmOdg?usp=sharing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hyperlink" Target="https://docs.google.com/document/d/1vFLP6bLRTsvze-yaTXLRjaPk1l9jJtC2/edit?usp=sharing&amp;ouid=108598577364853419362&amp;rtpof=true&amp;sd=true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-08042007\ESCRITORIO\tutelkan\Recursos%20de%20TWP\TRP%20v1.1\plantillas\PlanDeProyec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38E12-084E-4858-A8E8-E3DE92C60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PlanDeProyecto.dot</Template>
  <TotalTime>31</TotalTime>
  <Pages>53</Pages>
  <Words>3991</Words>
  <Characters>22794</Characters>
  <Application>Microsoft Office Word</Application>
  <DocSecurity>0</DocSecurity>
  <Lines>2072</Lines>
  <Paragraphs>992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Proyecto</vt:lpstr>
    </vt:vector>
  </TitlesOfParts>
  <Company>Proyecto Tutelkan</Company>
  <LinksUpToDate>false</LinksUpToDate>
  <CharactersWithSpaces>25793</CharactersWithSpaces>
  <SharedDoc>false</SharedDoc>
  <HLinks>
    <vt:vector size="150" baseType="variant">
      <vt:variant>
        <vt:i4>1310774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_Toc257301347</vt:lpwstr>
      </vt:variant>
      <vt:variant>
        <vt:i4>1310774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_Toc257301346</vt:lpwstr>
      </vt:variant>
      <vt:variant>
        <vt:i4>1310774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_Toc257301345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_Toc257301344</vt:lpwstr>
      </vt:variant>
      <vt:variant>
        <vt:i4>1310774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_Toc257301343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_Toc257301342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_Toc257301341</vt:lpwstr>
      </vt:variant>
      <vt:variant>
        <vt:i4>1310774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_Toc257301340</vt:lpwstr>
      </vt:variant>
      <vt:variant>
        <vt:i4>1245238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_Toc257301339</vt:lpwstr>
      </vt:variant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_Toc257301338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_Toc257301337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_Toc257301336</vt:lpwstr>
      </vt:variant>
      <vt:variant>
        <vt:i4>1245238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_Toc257301335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_Toc257301334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_Toc257301333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_Toc257301332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_Toc257301331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_Toc257301330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_Toc257301329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_Toc257301328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_Toc257301327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_Toc257301326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_Toc257301325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_Toc257301324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_Toc257301323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</dc:title>
  <dc:subject/>
  <dc:creator>israel alberto naranjo retamal</dc:creator>
  <cp:keywords/>
  <cp:lastModifiedBy>MANUEL IGNACIO MUNOZ ZURITA</cp:lastModifiedBy>
  <cp:revision>5</cp:revision>
  <cp:lastPrinted>2003-08-22T15:40:00Z</cp:lastPrinted>
  <dcterms:created xsi:type="dcterms:W3CDTF">2025-11-13T16:52:00Z</dcterms:created>
  <dcterms:modified xsi:type="dcterms:W3CDTF">2025-11-18T18:30:00Z</dcterms:modified>
</cp:coreProperties>
</file>